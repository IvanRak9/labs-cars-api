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725A47" w14:textId="3CECF14A" w:rsidR="006E74E6" w:rsidRPr="00594446" w:rsidRDefault="004331F3" w:rsidP="004331F3">
      <w:pPr>
        <w:spacing w:after="0" w:line="360" w:lineRule="auto"/>
        <w:ind w:left="360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</w:rPr>
        <w:t>Лабораторна робота №</w:t>
      </w:r>
      <w:r w:rsidR="00EA7678">
        <w:rPr>
          <w:rFonts w:ascii="Times New Roman" w:hAnsi="Times New Roman"/>
          <w:b/>
          <w:bCs/>
          <w:sz w:val="28"/>
          <w:szCs w:val="28"/>
          <w:lang w:val="ru-RU"/>
        </w:rPr>
        <w:t>4</w:t>
      </w:r>
    </w:p>
    <w:p w14:paraId="40A91872" w14:textId="77777777" w:rsidR="00EE2EF3" w:rsidRPr="00EE2EF3" w:rsidRDefault="00226AC7" w:rsidP="00EE2EF3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proofErr w:type="spellStart"/>
      <w:r w:rsidRPr="00EE2EF3">
        <w:rPr>
          <w:rFonts w:ascii="Times New Roman" w:hAnsi="Times New Roman"/>
          <w:sz w:val="28"/>
          <w:szCs w:val="28"/>
        </w:rPr>
        <w:t>MongoDB</w:t>
      </w:r>
      <w:proofErr w:type="spellEnd"/>
      <w:r w:rsidRPr="00EE2EF3">
        <w:rPr>
          <w:rFonts w:ascii="Times New Roman" w:hAnsi="Times New Roman"/>
          <w:sz w:val="28"/>
          <w:szCs w:val="28"/>
        </w:rPr>
        <w:t xml:space="preserve"> та </w:t>
      </w:r>
      <w:proofErr w:type="spellStart"/>
      <w:r w:rsidRPr="00EE2EF3">
        <w:rPr>
          <w:rFonts w:ascii="Times New Roman" w:hAnsi="Times New Roman"/>
          <w:sz w:val="28"/>
          <w:szCs w:val="28"/>
        </w:rPr>
        <w:t>Mongoose</w:t>
      </w:r>
      <w:proofErr w:type="spellEnd"/>
      <w:r w:rsidRPr="00EE2EF3">
        <w:rPr>
          <w:rFonts w:ascii="Times New Roman" w:hAnsi="Times New Roman"/>
          <w:sz w:val="28"/>
          <w:szCs w:val="28"/>
        </w:rPr>
        <w:t>: міграція REST API на базу даних</w:t>
      </w:r>
    </w:p>
    <w:p w14:paraId="18216453" w14:textId="504D4DA8" w:rsidR="004331F3" w:rsidRDefault="004331F3" w:rsidP="00A13383">
      <w:pPr>
        <w:spacing w:after="0" w:line="360" w:lineRule="auto"/>
        <w:ind w:firstLine="360"/>
        <w:rPr>
          <w:rFonts w:ascii="Times New Roman" w:hAnsi="Times New Roman"/>
          <w:b/>
          <w:bCs/>
          <w:sz w:val="28"/>
          <w:szCs w:val="28"/>
        </w:rPr>
      </w:pPr>
      <w:r w:rsidRPr="00A13383">
        <w:rPr>
          <w:rFonts w:ascii="Times New Roman" w:hAnsi="Times New Roman"/>
          <w:b/>
          <w:bCs/>
          <w:sz w:val="28"/>
          <w:szCs w:val="28"/>
        </w:rPr>
        <w:t>Мета роботи</w:t>
      </w:r>
    </w:p>
    <w:p w14:paraId="5693EE54" w14:textId="77777777" w:rsidR="000C202F" w:rsidRPr="000C202F" w:rsidRDefault="00FD781C" w:rsidP="000C202F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0C202F">
        <w:rPr>
          <w:rFonts w:ascii="Times New Roman" w:hAnsi="Times New Roman"/>
          <w:sz w:val="28"/>
          <w:szCs w:val="28"/>
        </w:rPr>
        <w:t xml:space="preserve">Метою лабораторної роботи є набуття практичних навичок роботи з </w:t>
      </w:r>
      <w:proofErr w:type="spellStart"/>
      <w:r w:rsidRPr="000C202F">
        <w:rPr>
          <w:rFonts w:ascii="Times New Roman" w:hAnsi="Times New Roman"/>
          <w:sz w:val="28"/>
          <w:szCs w:val="28"/>
        </w:rPr>
        <w:t>MongoDB</w:t>
      </w:r>
      <w:proofErr w:type="spellEnd"/>
      <w:r w:rsidRPr="000C202F">
        <w:rPr>
          <w:rFonts w:ascii="Times New Roman" w:hAnsi="Times New Roman"/>
          <w:sz w:val="28"/>
          <w:szCs w:val="28"/>
        </w:rPr>
        <w:t xml:space="preserve"> та </w:t>
      </w:r>
      <w:proofErr w:type="spellStart"/>
      <w:r w:rsidRPr="000C202F">
        <w:rPr>
          <w:rFonts w:ascii="Times New Roman" w:hAnsi="Times New Roman"/>
          <w:sz w:val="28"/>
          <w:szCs w:val="28"/>
        </w:rPr>
        <w:t>Mongoose</w:t>
      </w:r>
      <w:proofErr w:type="spellEnd"/>
      <w:r w:rsidRPr="000C202F">
        <w:rPr>
          <w:rFonts w:ascii="Times New Roman" w:hAnsi="Times New Roman"/>
          <w:sz w:val="28"/>
          <w:szCs w:val="28"/>
        </w:rPr>
        <w:t xml:space="preserve"> шляхом міграції REST API з лабораторної роботи №3 з </w:t>
      </w:r>
      <w:proofErr w:type="spellStart"/>
      <w:r w:rsidRPr="000C202F">
        <w:rPr>
          <w:rFonts w:ascii="Times New Roman" w:hAnsi="Times New Roman"/>
          <w:sz w:val="28"/>
          <w:szCs w:val="28"/>
        </w:rPr>
        <w:t>in-memory</w:t>
      </w:r>
      <w:proofErr w:type="spellEnd"/>
      <w:r w:rsidRPr="000C202F">
        <w:rPr>
          <w:rFonts w:ascii="Times New Roman" w:hAnsi="Times New Roman"/>
          <w:sz w:val="28"/>
          <w:szCs w:val="28"/>
        </w:rPr>
        <w:t xml:space="preserve"> сховища на повноцінну базу даних, зокрема: </w:t>
      </w:r>
    </w:p>
    <w:p w14:paraId="7F6C04DA" w14:textId="77777777" w:rsidR="000C202F" w:rsidRPr="000C202F" w:rsidRDefault="00FD781C" w:rsidP="00B51409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0C202F">
        <w:rPr>
          <w:rFonts w:ascii="Times New Roman" w:hAnsi="Times New Roman"/>
          <w:sz w:val="28"/>
          <w:szCs w:val="28"/>
        </w:rPr>
        <w:t xml:space="preserve">• налаштування </w:t>
      </w:r>
      <w:proofErr w:type="spellStart"/>
      <w:r w:rsidRPr="000C202F">
        <w:rPr>
          <w:rFonts w:ascii="Times New Roman" w:hAnsi="Times New Roman"/>
          <w:sz w:val="28"/>
          <w:szCs w:val="28"/>
        </w:rPr>
        <w:t>MongoDB</w:t>
      </w:r>
      <w:proofErr w:type="spellEnd"/>
      <w:r w:rsidRPr="000C202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C202F">
        <w:rPr>
          <w:rFonts w:ascii="Times New Roman" w:hAnsi="Times New Roman"/>
          <w:sz w:val="28"/>
          <w:szCs w:val="28"/>
        </w:rPr>
        <w:t>Atlas</w:t>
      </w:r>
      <w:proofErr w:type="spellEnd"/>
      <w:r w:rsidRPr="000C202F">
        <w:rPr>
          <w:rFonts w:ascii="Times New Roman" w:hAnsi="Times New Roman"/>
          <w:sz w:val="28"/>
          <w:szCs w:val="28"/>
        </w:rPr>
        <w:t xml:space="preserve"> та </w:t>
      </w:r>
      <w:proofErr w:type="spellStart"/>
      <w:r w:rsidRPr="000C202F">
        <w:rPr>
          <w:rFonts w:ascii="Times New Roman" w:hAnsi="Times New Roman"/>
          <w:sz w:val="28"/>
          <w:szCs w:val="28"/>
        </w:rPr>
        <w:t>MongoDB</w:t>
      </w:r>
      <w:proofErr w:type="spellEnd"/>
      <w:r w:rsidRPr="000C202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C202F">
        <w:rPr>
          <w:rFonts w:ascii="Times New Roman" w:hAnsi="Times New Roman"/>
          <w:sz w:val="28"/>
          <w:szCs w:val="28"/>
        </w:rPr>
        <w:t>Compass</w:t>
      </w:r>
      <w:proofErr w:type="spellEnd"/>
      <w:r w:rsidRPr="000C202F">
        <w:rPr>
          <w:rFonts w:ascii="Times New Roman" w:hAnsi="Times New Roman"/>
          <w:sz w:val="28"/>
          <w:szCs w:val="28"/>
        </w:rPr>
        <w:t xml:space="preserve"> для хмарного зберігання та візуального управління даними; </w:t>
      </w:r>
    </w:p>
    <w:p w14:paraId="09D83238" w14:textId="77777777" w:rsidR="000C202F" w:rsidRPr="000C202F" w:rsidRDefault="00FD781C" w:rsidP="00B51409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0C202F">
        <w:rPr>
          <w:rFonts w:ascii="Times New Roman" w:hAnsi="Times New Roman"/>
          <w:sz w:val="28"/>
          <w:szCs w:val="28"/>
        </w:rPr>
        <w:t xml:space="preserve">• підключення </w:t>
      </w:r>
      <w:proofErr w:type="spellStart"/>
      <w:r w:rsidRPr="000C202F">
        <w:rPr>
          <w:rFonts w:ascii="Times New Roman" w:hAnsi="Times New Roman"/>
          <w:sz w:val="28"/>
          <w:szCs w:val="28"/>
        </w:rPr>
        <w:t>Mongoose</w:t>
      </w:r>
      <w:proofErr w:type="spellEnd"/>
      <w:r w:rsidRPr="000C202F">
        <w:rPr>
          <w:rFonts w:ascii="Times New Roman" w:hAnsi="Times New Roman"/>
          <w:sz w:val="28"/>
          <w:szCs w:val="28"/>
        </w:rPr>
        <w:t xml:space="preserve"> до Express-застосунку з </w:t>
      </w:r>
      <w:proofErr w:type="spellStart"/>
      <w:r w:rsidRPr="000C202F">
        <w:rPr>
          <w:rFonts w:ascii="Times New Roman" w:hAnsi="Times New Roman"/>
          <w:sz w:val="28"/>
          <w:szCs w:val="28"/>
        </w:rPr>
        <w:t>паттерном</w:t>
      </w:r>
      <w:proofErr w:type="spellEnd"/>
      <w:r w:rsidRPr="000C202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C202F">
        <w:rPr>
          <w:rFonts w:ascii="Times New Roman" w:hAnsi="Times New Roman"/>
          <w:sz w:val="28"/>
          <w:szCs w:val="28"/>
        </w:rPr>
        <w:t>graceful</w:t>
      </w:r>
      <w:proofErr w:type="spellEnd"/>
      <w:r w:rsidRPr="000C202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C202F">
        <w:rPr>
          <w:rFonts w:ascii="Times New Roman" w:hAnsi="Times New Roman"/>
          <w:sz w:val="28"/>
          <w:szCs w:val="28"/>
        </w:rPr>
        <w:t>shutdown</w:t>
      </w:r>
      <w:proofErr w:type="spellEnd"/>
      <w:r w:rsidRPr="000C202F">
        <w:rPr>
          <w:rFonts w:ascii="Times New Roman" w:hAnsi="Times New Roman"/>
          <w:sz w:val="28"/>
          <w:szCs w:val="28"/>
        </w:rPr>
        <w:t xml:space="preserve">; </w:t>
      </w:r>
    </w:p>
    <w:p w14:paraId="6D7C814F" w14:textId="77777777" w:rsidR="000C202F" w:rsidRPr="000C202F" w:rsidRDefault="00FD781C" w:rsidP="00B51409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0C202F">
        <w:rPr>
          <w:rFonts w:ascii="Times New Roman" w:hAnsi="Times New Roman"/>
          <w:sz w:val="28"/>
          <w:szCs w:val="28"/>
        </w:rPr>
        <w:t xml:space="preserve">• </w:t>
      </w:r>
      <w:proofErr w:type="spellStart"/>
      <w:r w:rsidRPr="000C202F">
        <w:rPr>
          <w:rFonts w:ascii="Times New Roman" w:hAnsi="Times New Roman"/>
          <w:sz w:val="28"/>
          <w:szCs w:val="28"/>
        </w:rPr>
        <w:t>проєктування</w:t>
      </w:r>
      <w:proofErr w:type="spellEnd"/>
      <w:r w:rsidRPr="000C202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C202F">
        <w:rPr>
          <w:rFonts w:ascii="Times New Roman" w:hAnsi="Times New Roman"/>
          <w:sz w:val="28"/>
          <w:szCs w:val="28"/>
        </w:rPr>
        <w:t>Mongoose</w:t>
      </w:r>
      <w:proofErr w:type="spellEnd"/>
      <w:r w:rsidRPr="000C202F">
        <w:rPr>
          <w:rFonts w:ascii="Times New Roman" w:hAnsi="Times New Roman"/>
          <w:sz w:val="28"/>
          <w:szCs w:val="28"/>
        </w:rPr>
        <w:t xml:space="preserve">-схеми з </w:t>
      </w:r>
      <w:proofErr w:type="spellStart"/>
      <w:r w:rsidRPr="000C202F">
        <w:rPr>
          <w:rFonts w:ascii="Times New Roman" w:hAnsi="Times New Roman"/>
          <w:sz w:val="28"/>
          <w:szCs w:val="28"/>
        </w:rPr>
        <w:t>валідацією</w:t>
      </w:r>
      <w:proofErr w:type="spellEnd"/>
      <w:r w:rsidRPr="000C202F">
        <w:rPr>
          <w:rFonts w:ascii="Times New Roman" w:hAnsi="Times New Roman"/>
          <w:sz w:val="28"/>
          <w:szCs w:val="28"/>
        </w:rPr>
        <w:t xml:space="preserve">, дефолтами та віртуальними властивостями; </w:t>
      </w:r>
    </w:p>
    <w:p w14:paraId="3B614A83" w14:textId="1E7444B4" w:rsidR="000C202F" w:rsidRPr="000C202F" w:rsidRDefault="00FD781C" w:rsidP="00B51409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0C202F">
        <w:rPr>
          <w:rFonts w:ascii="Times New Roman" w:hAnsi="Times New Roman"/>
          <w:sz w:val="28"/>
          <w:szCs w:val="28"/>
        </w:rPr>
        <w:t xml:space="preserve">• міграція CRUD-операцій з </w:t>
      </w:r>
      <w:proofErr w:type="spellStart"/>
      <w:r w:rsidRPr="000C202F">
        <w:rPr>
          <w:rFonts w:ascii="Times New Roman" w:hAnsi="Times New Roman"/>
          <w:sz w:val="28"/>
          <w:szCs w:val="28"/>
        </w:rPr>
        <w:t>Map</w:t>
      </w:r>
      <w:proofErr w:type="spellEnd"/>
      <w:r w:rsidRPr="000C202F">
        <w:rPr>
          <w:rFonts w:ascii="Times New Roman" w:hAnsi="Times New Roman"/>
          <w:sz w:val="28"/>
          <w:szCs w:val="28"/>
        </w:rPr>
        <w:t xml:space="preserve">-сховища на </w:t>
      </w:r>
      <w:proofErr w:type="spellStart"/>
      <w:r w:rsidRPr="000C202F">
        <w:rPr>
          <w:rFonts w:ascii="Times New Roman" w:hAnsi="Times New Roman"/>
          <w:sz w:val="28"/>
          <w:szCs w:val="28"/>
        </w:rPr>
        <w:t>Mongoose</w:t>
      </w:r>
      <w:proofErr w:type="spellEnd"/>
      <w:r w:rsidRPr="000C202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C202F">
        <w:rPr>
          <w:rFonts w:ascii="Times New Roman" w:hAnsi="Times New Roman"/>
          <w:sz w:val="28"/>
          <w:szCs w:val="28"/>
        </w:rPr>
        <w:t>Model</w:t>
      </w:r>
      <w:proofErr w:type="spellEnd"/>
      <w:r w:rsidRPr="000C202F">
        <w:rPr>
          <w:rFonts w:ascii="Times New Roman" w:hAnsi="Times New Roman"/>
          <w:sz w:val="28"/>
          <w:szCs w:val="28"/>
        </w:rPr>
        <w:t xml:space="preserve">; </w:t>
      </w:r>
    </w:p>
    <w:p w14:paraId="40BB9BE9" w14:textId="77777777" w:rsidR="000C202F" w:rsidRPr="000C202F" w:rsidRDefault="00FD781C" w:rsidP="00B51409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0C202F">
        <w:rPr>
          <w:rFonts w:ascii="Times New Roman" w:hAnsi="Times New Roman"/>
          <w:sz w:val="28"/>
          <w:szCs w:val="28"/>
        </w:rPr>
        <w:t xml:space="preserve">• централізована обробка специфічних помилок </w:t>
      </w:r>
      <w:proofErr w:type="spellStart"/>
      <w:r w:rsidRPr="000C202F">
        <w:rPr>
          <w:rFonts w:ascii="Times New Roman" w:hAnsi="Times New Roman"/>
          <w:sz w:val="28"/>
          <w:szCs w:val="28"/>
        </w:rPr>
        <w:t>MongoDB</w:t>
      </w:r>
      <w:proofErr w:type="spellEnd"/>
      <w:r w:rsidRPr="000C202F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0C202F">
        <w:rPr>
          <w:rFonts w:ascii="Times New Roman" w:hAnsi="Times New Roman"/>
          <w:sz w:val="28"/>
          <w:szCs w:val="28"/>
        </w:rPr>
        <w:t>CastError</w:t>
      </w:r>
      <w:proofErr w:type="spellEnd"/>
      <w:r w:rsidRPr="000C202F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0C202F">
        <w:rPr>
          <w:rFonts w:ascii="Times New Roman" w:hAnsi="Times New Roman"/>
          <w:sz w:val="28"/>
          <w:szCs w:val="28"/>
        </w:rPr>
        <w:t>ValidationError</w:t>
      </w:r>
      <w:proofErr w:type="spellEnd"/>
      <w:r w:rsidRPr="000C202F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0C202F">
        <w:rPr>
          <w:rFonts w:ascii="Times New Roman" w:hAnsi="Times New Roman"/>
          <w:sz w:val="28"/>
          <w:szCs w:val="28"/>
        </w:rPr>
        <w:t>duplicate</w:t>
      </w:r>
      <w:proofErr w:type="spellEnd"/>
      <w:r w:rsidRPr="000C202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C202F">
        <w:rPr>
          <w:rFonts w:ascii="Times New Roman" w:hAnsi="Times New Roman"/>
          <w:sz w:val="28"/>
          <w:szCs w:val="28"/>
        </w:rPr>
        <w:t>key</w:t>
      </w:r>
      <w:proofErr w:type="spellEnd"/>
      <w:r w:rsidRPr="000C202F">
        <w:rPr>
          <w:rFonts w:ascii="Times New Roman" w:hAnsi="Times New Roman"/>
          <w:sz w:val="28"/>
          <w:szCs w:val="28"/>
        </w:rPr>
        <w:t xml:space="preserve">); </w:t>
      </w:r>
    </w:p>
    <w:p w14:paraId="0CEB669C" w14:textId="77777777" w:rsidR="000C202F" w:rsidRPr="000C202F" w:rsidRDefault="00FD781C" w:rsidP="00B51409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0C202F">
        <w:rPr>
          <w:rFonts w:ascii="Times New Roman" w:hAnsi="Times New Roman"/>
          <w:sz w:val="28"/>
          <w:szCs w:val="28"/>
        </w:rPr>
        <w:t xml:space="preserve">• реалізація фільтрації, сортування та пагінації через </w:t>
      </w:r>
      <w:proofErr w:type="spellStart"/>
      <w:r w:rsidRPr="000C202F">
        <w:rPr>
          <w:rFonts w:ascii="Times New Roman" w:hAnsi="Times New Roman"/>
          <w:sz w:val="28"/>
          <w:szCs w:val="28"/>
        </w:rPr>
        <w:t>Mongoose</w:t>
      </w:r>
      <w:proofErr w:type="spellEnd"/>
      <w:r w:rsidRPr="000C202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C202F">
        <w:rPr>
          <w:rFonts w:ascii="Times New Roman" w:hAnsi="Times New Roman"/>
          <w:sz w:val="28"/>
          <w:szCs w:val="28"/>
        </w:rPr>
        <w:t>Query</w:t>
      </w:r>
      <w:proofErr w:type="spellEnd"/>
      <w:r w:rsidRPr="000C202F">
        <w:rPr>
          <w:rFonts w:ascii="Times New Roman" w:hAnsi="Times New Roman"/>
          <w:sz w:val="28"/>
          <w:szCs w:val="28"/>
        </w:rPr>
        <w:t xml:space="preserve"> API; </w:t>
      </w:r>
    </w:p>
    <w:p w14:paraId="64F3A9F1" w14:textId="7859179A" w:rsidR="004D33D5" w:rsidRPr="000C202F" w:rsidRDefault="00FD781C" w:rsidP="00B51409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0C202F">
        <w:rPr>
          <w:rFonts w:ascii="Times New Roman" w:hAnsi="Times New Roman"/>
          <w:sz w:val="28"/>
          <w:szCs w:val="28"/>
        </w:rPr>
        <w:t xml:space="preserve">• тестування API з використанням </w:t>
      </w:r>
      <w:proofErr w:type="spellStart"/>
      <w:r w:rsidRPr="000C202F">
        <w:rPr>
          <w:rFonts w:ascii="Times New Roman" w:hAnsi="Times New Roman"/>
          <w:sz w:val="28"/>
          <w:szCs w:val="28"/>
        </w:rPr>
        <w:t>mongodb-memory-server</w:t>
      </w:r>
      <w:proofErr w:type="spellEnd"/>
      <w:r w:rsidRPr="000C202F">
        <w:rPr>
          <w:rFonts w:ascii="Times New Roman" w:hAnsi="Times New Roman"/>
          <w:sz w:val="28"/>
          <w:szCs w:val="28"/>
        </w:rPr>
        <w:t xml:space="preserve"> замість реальної бази даних.</w:t>
      </w:r>
    </w:p>
    <w:p w14:paraId="3E5354FE" w14:textId="1D51C4B2" w:rsidR="00A13383" w:rsidRPr="0093190B" w:rsidRDefault="0093190B" w:rsidP="006A11EB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Хід роботи</w:t>
      </w:r>
    </w:p>
    <w:p w14:paraId="7ECFD4B1" w14:textId="4103170B" w:rsidR="000B7D74" w:rsidRPr="00793773" w:rsidRDefault="000B7D74" w:rsidP="000B7D74">
      <w:pPr>
        <w:spacing w:after="0" w:line="360" w:lineRule="auto"/>
        <w:ind w:first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Лістинг:</w:t>
      </w:r>
    </w:p>
    <w:p w14:paraId="2E97DC09" w14:textId="02865D15" w:rsidR="00757358" w:rsidRDefault="00757358" w:rsidP="00757358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793773">
        <w:rPr>
          <w:rFonts w:ascii="Times New Roman" w:hAnsi="Times New Roman"/>
          <w:sz w:val="28"/>
          <w:szCs w:val="28"/>
        </w:rPr>
        <w:t xml:space="preserve">Створення нового файлу </w:t>
      </w:r>
      <w:proofErr w:type="spellStart"/>
      <w:r w:rsidRPr="00793773">
        <w:rPr>
          <w:rFonts w:ascii="Times New Roman" w:hAnsi="Times New Roman"/>
          <w:sz w:val="28"/>
          <w:szCs w:val="28"/>
        </w:rPr>
        <w:t>src</w:t>
      </w:r>
      <w:proofErr w:type="spellEnd"/>
      <w:r w:rsidRPr="00793773">
        <w:rPr>
          <w:rFonts w:ascii="Times New Roman" w:hAnsi="Times New Roman"/>
          <w:sz w:val="28"/>
          <w:szCs w:val="28"/>
        </w:rPr>
        <w:t>/</w:t>
      </w:r>
      <w:proofErr w:type="spellStart"/>
      <w:r w:rsidRPr="00793773">
        <w:rPr>
          <w:rFonts w:ascii="Times New Roman" w:hAnsi="Times New Roman"/>
          <w:sz w:val="28"/>
          <w:szCs w:val="28"/>
        </w:rPr>
        <w:t>config</w:t>
      </w:r>
      <w:proofErr w:type="spellEnd"/>
      <w:r w:rsidRPr="00793773">
        <w:rPr>
          <w:rFonts w:ascii="Times New Roman" w:hAnsi="Times New Roman"/>
          <w:sz w:val="28"/>
          <w:szCs w:val="28"/>
        </w:rPr>
        <w:t>/</w:t>
      </w:r>
      <w:proofErr w:type="spellStart"/>
      <w:r w:rsidRPr="00793773">
        <w:rPr>
          <w:rFonts w:ascii="Times New Roman" w:hAnsi="Times New Roman"/>
          <w:sz w:val="28"/>
          <w:szCs w:val="28"/>
        </w:rPr>
        <w:t>database.ts</w:t>
      </w:r>
      <w:proofErr w:type="spellEnd"/>
      <w:r w:rsidR="00793773">
        <w:rPr>
          <w:rFonts w:ascii="Times New Roman" w:hAnsi="Times New Roman"/>
          <w:sz w:val="28"/>
          <w:szCs w:val="28"/>
        </w:rPr>
        <w:t>:</w:t>
      </w:r>
    </w:p>
    <w:p w14:paraId="4D2596A3" w14:textId="77777777" w:rsidR="00C734FD" w:rsidRDefault="00591C30" w:rsidP="00591C3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proofErr w:type="spellStart"/>
      <w:r w:rsidRPr="00591C3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import</w:t>
      </w:r>
      <w:proofErr w:type="spellEnd"/>
      <w:r w:rsidRPr="00591C3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591C3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mongoose</w:t>
      </w:r>
      <w:proofErr w:type="spellEnd"/>
      <w:r w:rsidRPr="00591C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591C3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from</w:t>
      </w:r>
      <w:proofErr w:type="spellEnd"/>
      <w:r w:rsidRPr="00591C3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591C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591C3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mongoose</w:t>
      </w:r>
      <w:proofErr w:type="spellEnd"/>
      <w:r w:rsidRPr="00591C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591C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591C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91C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591C3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export</w:t>
      </w:r>
      <w:proofErr w:type="spellEnd"/>
      <w:r w:rsidRPr="00591C3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591C3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async</w:t>
      </w:r>
      <w:proofErr w:type="spellEnd"/>
      <w:r w:rsidRPr="00591C3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591C3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function</w:t>
      </w:r>
      <w:proofErr w:type="spellEnd"/>
      <w:r w:rsidRPr="00591C3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proofErr w:type="gramStart"/>
      <w:r w:rsidRPr="00591C30">
        <w:rPr>
          <w:rFonts w:ascii="Courier New" w:eastAsia="Times New Roman" w:hAnsi="Courier New" w:cs="Courier New"/>
          <w:color w:val="56A8F5"/>
          <w:sz w:val="20"/>
          <w:szCs w:val="20"/>
          <w:lang w:val="ru-RU" w:eastAsia="ru-RU"/>
        </w:rPr>
        <w:t>connectDB</w:t>
      </w:r>
      <w:proofErr w:type="spellEnd"/>
      <w:r w:rsidRPr="00591C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gramEnd"/>
      <w:r w:rsidRPr="00591C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): </w:t>
      </w:r>
      <w:proofErr w:type="spellStart"/>
      <w:r w:rsidRPr="00591C3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Promise</w:t>
      </w:r>
      <w:proofErr w:type="spellEnd"/>
      <w:r w:rsidRPr="00591C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proofErr w:type="spellStart"/>
      <w:r w:rsidRPr="00591C3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void</w:t>
      </w:r>
      <w:proofErr w:type="spellEnd"/>
      <w:r w:rsidRPr="00591C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 {</w:t>
      </w:r>
      <w:r w:rsidRPr="00591C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591C3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const</w:t>
      </w:r>
      <w:proofErr w:type="spellEnd"/>
      <w:r w:rsidRPr="00591C3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591C30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>uri</w:t>
      </w:r>
      <w:proofErr w:type="spellEnd"/>
      <w:r w:rsidRPr="00591C30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</w:t>
      </w:r>
      <w:r w:rsidRPr="00591C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proofErr w:type="spellStart"/>
      <w:r w:rsidRPr="00591C30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val="ru-RU" w:eastAsia="ru-RU"/>
        </w:rPr>
        <w:t>process</w:t>
      </w:r>
      <w:proofErr w:type="spellEnd"/>
      <w:r w:rsidRPr="00591C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proofErr w:type="spellStart"/>
      <w:r w:rsidRPr="00591C30">
        <w:rPr>
          <w:rFonts w:ascii="Courier New" w:eastAsia="Times New Roman" w:hAnsi="Courier New" w:cs="Courier New"/>
          <w:color w:val="C77DBB"/>
          <w:sz w:val="20"/>
          <w:szCs w:val="20"/>
          <w:lang w:val="ru-RU" w:eastAsia="ru-RU"/>
        </w:rPr>
        <w:t>env</w:t>
      </w:r>
      <w:proofErr w:type="spellEnd"/>
      <w:r w:rsidRPr="00591C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591C30">
        <w:rPr>
          <w:rFonts w:ascii="Courier New" w:eastAsia="Times New Roman" w:hAnsi="Courier New" w:cs="Courier New"/>
          <w:color w:val="C77DBB"/>
          <w:sz w:val="20"/>
          <w:szCs w:val="20"/>
          <w:lang w:val="ru-RU" w:eastAsia="ru-RU"/>
        </w:rPr>
        <w:t>MONGODB</w:t>
      </w:r>
      <w:r w:rsidRPr="00591C30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_</w:t>
      </w:r>
      <w:r w:rsidRPr="00591C30">
        <w:rPr>
          <w:rFonts w:ascii="Courier New" w:eastAsia="Times New Roman" w:hAnsi="Courier New" w:cs="Courier New"/>
          <w:color w:val="C77DBB"/>
          <w:sz w:val="20"/>
          <w:szCs w:val="20"/>
          <w:lang w:val="ru-RU" w:eastAsia="ru-RU"/>
        </w:rPr>
        <w:t>URI</w:t>
      </w:r>
      <w:r w:rsidRPr="00591C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591C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91C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591C3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if</w:t>
      </w:r>
      <w:proofErr w:type="spellEnd"/>
      <w:r w:rsidRPr="00591C3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591C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(!</w:t>
      </w:r>
      <w:proofErr w:type="spellStart"/>
      <w:r w:rsidRPr="00591C30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>uri</w:t>
      </w:r>
      <w:proofErr w:type="spellEnd"/>
      <w:r w:rsidRPr="00591C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591C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591C30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val="ru-RU" w:eastAsia="ru-RU"/>
        </w:rPr>
        <w:t>console</w:t>
      </w:r>
      <w:proofErr w:type="spellEnd"/>
      <w:r w:rsidRPr="00591C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proofErr w:type="spellStart"/>
      <w:r w:rsidRPr="00591C30">
        <w:rPr>
          <w:rFonts w:ascii="Courier New" w:eastAsia="Times New Roman" w:hAnsi="Courier New" w:cs="Courier New"/>
          <w:color w:val="56A8F5"/>
          <w:sz w:val="20"/>
          <w:szCs w:val="20"/>
          <w:lang w:val="ru-RU" w:eastAsia="ru-RU"/>
        </w:rPr>
        <w:t>error</w:t>
      </w:r>
      <w:proofErr w:type="spellEnd"/>
      <w:r w:rsidRPr="00591C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591C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'Помилка: </w:t>
      </w:r>
      <w:r w:rsidRPr="00591C3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MONGODB</w:t>
      </w:r>
      <w:r w:rsidRPr="00591C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_</w:t>
      </w:r>
      <w:r w:rsidRPr="00591C3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URI</w:t>
      </w:r>
      <w:r w:rsidRPr="00591C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не знайдено у файлі .</w:t>
      </w:r>
      <w:proofErr w:type="spellStart"/>
      <w:r w:rsidRPr="00591C3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env</w:t>
      </w:r>
      <w:proofErr w:type="spellEnd"/>
      <w:r w:rsidRPr="00591C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591C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591C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591C30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val="ru-RU" w:eastAsia="ru-RU"/>
        </w:rPr>
        <w:t>process</w:t>
      </w:r>
      <w:proofErr w:type="spellEnd"/>
      <w:r w:rsidRPr="00591C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proofErr w:type="spellStart"/>
      <w:r w:rsidRPr="00591C30">
        <w:rPr>
          <w:rFonts w:ascii="Courier New" w:eastAsia="Times New Roman" w:hAnsi="Courier New" w:cs="Courier New"/>
          <w:color w:val="56A8F5"/>
          <w:sz w:val="20"/>
          <w:szCs w:val="20"/>
          <w:lang w:val="ru-RU" w:eastAsia="ru-RU"/>
        </w:rPr>
        <w:t>exit</w:t>
      </w:r>
      <w:proofErr w:type="spellEnd"/>
      <w:r w:rsidRPr="00591C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591C30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591C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591C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591C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</w:p>
    <w:p w14:paraId="3D309293" w14:textId="77777777" w:rsidR="00C734FD" w:rsidRDefault="00C734FD">
      <w:pPr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 w:type="page"/>
      </w:r>
    </w:p>
    <w:p w14:paraId="155482EE" w14:textId="0B73F91B" w:rsidR="00591C30" w:rsidRPr="00591C30" w:rsidRDefault="00591C30" w:rsidP="00591C3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591C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 xml:space="preserve">    </w:t>
      </w:r>
      <w:proofErr w:type="spellStart"/>
      <w:r w:rsidRPr="00591C3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try</w:t>
      </w:r>
      <w:proofErr w:type="spellEnd"/>
      <w:r w:rsidRPr="00591C3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591C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591C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591C3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await</w:t>
      </w:r>
      <w:proofErr w:type="spellEnd"/>
      <w:r w:rsidRPr="00591C3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591C3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mongoose</w:t>
      </w:r>
      <w:proofErr w:type="spellEnd"/>
      <w:r w:rsidRPr="00591C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proofErr w:type="spellStart"/>
      <w:r w:rsidRPr="00591C30">
        <w:rPr>
          <w:rFonts w:ascii="Courier New" w:eastAsia="Times New Roman" w:hAnsi="Courier New" w:cs="Courier New"/>
          <w:color w:val="56A8F5"/>
          <w:sz w:val="20"/>
          <w:szCs w:val="20"/>
          <w:lang w:val="ru-RU" w:eastAsia="ru-RU"/>
        </w:rPr>
        <w:t>connect</w:t>
      </w:r>
      <w:proofErr w:type="spellEnd"/>
      <w:r w:rsidRPr="00591C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591C30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>uri</w:t>
      </w:r>
      <w:proofErr w:type="spellEnd"/>
      <w:r w:rsidRPr="00591C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591C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591C30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val="ru-RU" w:eastAsia="ru-RU"/>
        </w:rPr>
        <w:t>console</w:t>
      </w:r>
      <w:proofErr w:type="spellEnd"/>
      <w:r w:rsidRPr="00591C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proofErr w:type="spellStart"/>
      <w:r w:rsidRPr="00591C30">
        <w:rPr>
          <w:rFonts w:ascii="Courier New" w:eastAsia="Times New Roman" w:hAnsi="Courier New" w:cs="Courier New"/>
          <w:color w:val="56A8F5"/>
          <w:sz w:val="20"/>
          <w:szCs w:val="20"/>
          <w:lang w:val="ru-RU" w:eastAsia="ru-RU"/>
        </w:rPr>
        <w:t>log</w:t>
      </w:r>
      <w:proofErr w:type="spellEnd"/>
      <w:r w:rsidRPr="00591C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591C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'Успішно підключено до </w:t>
      </w:r>
      <w:proofErr w:type="spellStart"/>
      <w:r w:rsidRPr="00591C3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MongoDB</w:t>
      </w:r>
      <w:proofErr w:type="spellEnd"/>
      <w:r w:rsidRPr="00591C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!'</w:t>
      </w:r>
      <w:r w:rsidRPr="00591C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591C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 </w:t>
      </w:r>
      <w:proofErr w:type="spellStart"/>
      <w:r w:rsidRPr="00591C30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catch</w:t>
      </w:r>
      <w:proofErr w:type="spellEnd"/>
      <w:r w:rsidRPr="00591C3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591C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591C3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error</w:t>
      </w:r>
      <w:proofErr w:type="spellEnd"/>
      <w:r w:rsidRPr="00591C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591C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591C30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val="ru-RU" w:eastAsia="ru-RU"/>
        </w:rPr>
        <w:t>console</w:t>
      </w:r>
      <w:proofErr w:type="spellEnd"/>
      <w:r w:rsidRPr="00591C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proofErr w:type="spellStart"/>
      <w:r w:rsidRPr="00591C30">
        <w:rPr>
          <w:rFonts w:ascii="Courier New" w:eastAsia="Times New Roman" w:hAnsi="Courier New" w:cs="Courier New"/>
          <w:color w:val="56A8F5"/>
          <w:sz w:val="20"/>
          <w:szCs w:val="20"/>
          <w:lang w:val="ru-RU" w:eastAsia="ru-RU"/>
        </w:rPr>
        <w:t>error</w:t>
      </w:r>
      <w:proofErr w:type="spellEnd"/>
      <w:r w:rsidRPr="00591C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591C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'Помилка початкового підключення до </w:t>
      </w:r>
      <w:proofErr w:type="spellStart"/>
      <w:r w:rsidRPr="00591C3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MongoDB</w:t>
      </w:r>
      <w:proofErr w:type="spellEnd"/>
      <w:r w:rsidRPr="00591C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:'</w:t>
      </w:r>
      <w:r w:rsidRPr="00591C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591C3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error</w:t>
      </w:r>
      <w:proofErr w:type="spellEnd"/>
      <w:r w:rsidRPr="00591C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591C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591C30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val="ru-RU" w:eastAsia="ru-RU"/>
        </w:rPr>
        <w:t>process</w:t>
      </w:r>
      <w:proofErr w:type="spellEnd"/>
      <w:r w:rsidRPr="00591C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proofErr w:type="spellStart"/>
      <w:r w:rsidRPr="00591C30">
        <w:rPr>
          <w:rFonts w:ascii="Courier New" w:eastAsia="Times New Roman" w:hAnsi="Courier New" w:cs="Courier New"/>
          <w:color w:val="56A8F5"/>
          <w:sz w:val="20"/>
          <w:szCs w:val="20"/>
          <w:lang w:val="ru-RU" w:eastAsia="ru-RU"/>
        </w:rPr>
        <w:t>exit</w:t>
      </w:r>
      <w:proofErr w:type="spellEnd"/>
      <w:r w:rsidRPr="00591C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591C30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591C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591C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591C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  <w:r w:rsidRPr="00591C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91C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591C3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mongoose</w:t>
      </w:r>
      <w:proofErr w:type="spellEnd"/>
      <w:r w:rsidRPr="00591C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proofErr w:type="spellStart"/>
      <w:r w:rsidRPr="00591C30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val="ru-RU" w:eastAsia="ru-RU"/>
        </w:rPr>
        <w:t>connection</w:t>
      </w:r>
      <w:proofErr w:type="spellEnd"/>
      <w:r w:rsidRPr="00591C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proofErr w:type="spellStart"/>
      <w:r w:rsidRPr="00591C30">
        <w:rPr>
          <w:rFonts w:ascii="Courier New" w:eastAsia="Times New Roman" w:hAnsi="Courier New" w:cs="Courier New"/>
          <w:color w:val="56A8F5"/>
          <w:sz w:val="20"/>
          <w:szCs w:val="20"/>
          <w:lang w:val="ru-RU" w:eastAsia="ru-RU"/>
        </w:rPr>
        <w:t>on</w:t>
      </w:r>
      <w:proofErr w:type="spellEnd"/>
      <w:r w:rsidRPr="00591C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591C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591C3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error</w:t>
      </w:r>
      <w:proofErr w:type="spellEnd"/>
      <w:r w:rsidRPr="00591C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591C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(</w:t>
      </w:r>
      <w:proofErr w:type="spellStart"/>
      <w:r w:rsidRPr="00591C3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err</w:t>
      </w:r>
      <w:proofErr w:type="spellEnd"/>
      <w:r w:rsidRPr="00591C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=&gt; {</w:t>
      </w:r>
      <w:r w:rsidRPr="00591C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591C30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val="ru-RU" w:eastAsia="ru-RU"/>
        </w:rPr>
        <w:t>console</w:t>
      </w:r>
      <w:proofErr w:type="spellEnd"/>
      <w:r w:rsidRPr="00591C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proofErr w:type="spellStart"/>
      <w:r w:rsidRPr="00591C30">
        <w:rPr>
          <w:rFonts w:ascii="Courier New" w:eastAsia="Times New Roman" w:hAnsi="Courier New" w:cs="Courier New"/>
          <w:color w:val="56A8F5"/>
          <w:sz w:val="20"/>
          <w:szCs w:val="20"/>
          <w:lang w:val="ru-RU" w:eastAsia="ru-RU"/>
        </w:rPr>
        <w:t>error</w:t>
      </w:r>
      <w:proofErr w:type="spellEnd"/>
      <w:r w:rsidRPr="00591C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591C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591C3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MongoDB</w:t>
      </w:r>
      <w:proofErr w:type="spellEnd"/>
      <w:r w:rsidRPr="00591C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помилка з</w:t>
      </w:r>
      <w:r w:rsidRPr="00591C3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\'</w:t>
      </w:r>
      <w:r w:rsidRPr="00591C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єднання:'</w:t>
      </w:r>
      <w:r w:rsidRPr="00591C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591C3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err</w:t>
      </w:r>
      <w:proofErr w:type="spellEnd"/>
      <w:r w:rsidRPr="00591C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591C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});</w:t>
      </w:r>
      <w:r w:rsidRPr="00591C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91C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591C30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mongoose</w:t>
      </w:r>
      <w:proofErr w:type="spellEnd"/>
      <w:r w:rsidRPr="00591C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proofErr w:type="spellStart"/>
      <w:r w:rsidRPr="00591C30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val="ru-RU" w:eastAsia="ru-RU"/>
        </w:rPr>
        <w:t>connection</w:t>
      </w:r>
      <w:proofErr w:type="spellEnd"/>
      <w:r w:rsidRPr="00591C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proofErr w:type="spellStart"/>
      <w:r w:rsidRPr="00591C30">
        <w:rPr>
          <w:rFonts w:ascii="Courier New" w:eastAsia="Times New Roman" w:hAnsi="Courier New" w:cs="Courier New"/>
          <w:color w:val="56A8F5"/>
          <w:sz w:val="20"/>
          <w:szCs w:val="20"/>
          <w:lang w:val="ru-RU" w:eastAsia="ru-RU"/>
        </w:rPr>
        <w:t>on</w:t>
      </w:r>
      <w:proofErr w:type="spellEnd"/>
      <w:r w:rsidRPr="00591C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591C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591C3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disconnected</w:t>
      </w:r>
      <w:proofErr w:type="spellEnd"/>
      <w:r w:rsidRPr="00591C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591C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() =&gt; {</w:t>
      </w:r>
      <w:r w:rsidRPr="00591C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591C30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val="ru-RU" w:eastAsia="ru-RU"/>
        </w:rPr>
        <w:t>console</w:t>
      </w:r>
      <w:proofErr w:type="spellEnd"/>
      <w:r w:rsidRPr="00591C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proofErr w:type="spellStart"/>
      <w:r w:rsidRPr="00591C30">
        <w:rPr>
          <w:rFonts w:ascii="Courier New" w:eastAsia="Times New Roman" w:hAnsi="Courier New" w:cs="Courier New"/>
          <w:color w:val="56A8F5"/>
          <w:sz w:val="20"/>
          <w:szCs w:val="20"/>
          <w:lang w:val="ru-RU" w:eastAsia="ru-RU"/>
        </w:rPr>
        <w:t>warn</w:t>
      </w:r>
      <w:proofErr w:type="spellEnd"/>
      <w:r w:rsidRPr="00591C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591C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591C30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MongoDB</w:t>
      </w:r>
      <w:proofErr w:type="spellEnd"/>
      <w:r w:rsidRPr="00591C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відключено'</w:t>
      </w:r>
      <w:r w:rsidRPr="00591C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591C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});</w:t>
      </w:r>
    </w:p>
    <w:p w14:paraId="0A573BD0" w14:textId="77777777" w:rsidR="009B4FC0" w:rsidRDefault="009B4FC0" w:rsidP="00757358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77ADAA58" w14:textId="296ADD32" w:rsidR="00793773" w:rsidRPr="00226AC7" w:rsidRDefault="009B4FC0" w:rsidP="00757358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Оновлення </w:t>
      </w:r>
      <w:r>
        <w:rPr>
          <w:rFonts w:ascii="Times New Roman" w:hAnsi="Times New Roman"/>
          <w:sz w:val="28"/>
          <w:szCs w:val="28"/>
          <w:lang w:val="en-US"/>
        </w:rPr>
        <w:t>server</w:t>
      </w:r>
      <w:r w:rsidRPr="00226AC7">
        <w:rPr>
          <w:rFonts w:ascii="Times New Roman" w:hAnsi="Times New Roman"/>
          <w:sz w:val="28"/>
          <w:szCs w:val="28"/>
        </w:rPr>
        <w:t>.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ts</w:t>
      </w:r>
      <w:proofErr w:type="spellEnd"/>
      <w:r w:rsidRPr="00226AC7">
        <w:rPr>
          <w:rFonts w:ascii="Times New Roman" w:hAnsi="Times New Roman"/>
          <w:sz w:val="28"/>
          <w:szCs w:val="28"/>
        </w:rPr>
        <w:t>:</w:t>
      </w:r>
    </w:p>
    <w:p w14:paraId="12119DD4" w14:textId="77777777" w:rsidR="008B5C3F" w:rsidRPr="00226AC7" w:rsidRDefault="008B5C3F" w:rsidP="008B5C3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proofErr w:type="spellStart"/>
      <w:r w:rsidRPr="008B5C3F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import</w:t>
      </w:r>
      <w:proofErr w:type="spellEnd"/>
      <w:r w:rsidRPr="00226AC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8B5C3F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dotenv</w:t>
      </w:r>
      <w:proofErr w:type="spellEnd"/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8B5C3F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from</w:t>
      </w:r>
      <w:proofErr w:type="spellEnd"/>
      <w:r w:rsidRPr="00226AC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8B5C3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dotenv</w:t>
      </w:r>
      <w:proofErr w:type="spellEnd"/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8B5C3F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dotenv</w:t>
      </w:r>
      <w:proofErr w:type="spellEnd"/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proofErr w:type="spellStart"/>
      <w:r w:rsidRPr="008B5C3F">
        <w:rPr>
          <w:rFonts w:ascii="Courier New" w:eastAsia="Times New Roman" w:hAnsi="Courier New" w:cs="Courier New"/>
          <w:color w:val="56A8F5"/>
          <w:sz w:val="20"/>
          <w:szCs w:val="20"/>
          <w:lang w:val="ru-RU" w:eastAsia="ru-RU"/>
        </w:rPr>
        <w:t>config</w:t>
      </w:r>
      <w:proofErr w:type="spellEnd"/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8B5C3F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import</w:t>
      </w:r>
      <w:proofErr w:type="spellEnd"/>
      <w:r w:rsidRPr="00226AC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8B5C3F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val="ru-RU" w:eastAsia="ru-RU"/>
        </w:rPr>
        <w:t>app</w:t>
      </w:r>
      <w:proofErr w:type="spellEnd"/>
      <w:r w:rsidRPr="00226AC7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eastAsia="ru-RU"/>
        </w:rPr>
        <w:t xml:space="preserve"> </w:t>
      </w:r>
      <w:proofErr w:type="spellStart"/>
      <w:r w:rsidRPr="008B5C3F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from</w:t>
      </w:r>
      <w:proofErr w:type="spellEnd"/>
      <w:r w:rsidRPr="00226AC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'./</w:t>
      </w:r>
      <w:proofErr w:type="spellStart"/>
      <w:r w:rsidRPr="008B5C3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app</w:t>
      </w:r>
      <w:proofErr w:type="spellEnd"/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8B5C3F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import</w:t>
      </w:r>
      <w:proofErr w:type="spellEnd"/>
      <w:r w:rsidRPr="00226AC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{ </w:t>
      </w:r>
      <w:proofErr w:type="spellStart"/>
      <w:r w:rsidRPr="008B5C3F">
        <w:rPr>
          <w:rFonts w:ascii="Courier New" w:eastAsia="Times New Roman" w:hAnsi="Courier New" w:cs="Courier New"/>
          <w:color w:val="56A8F5"/>
          <w:sz w:val="20"/>
          <w:szCs w:val="20"/>
          <w:lang w:val="ru-RU" w:eastAsia="ru-RU"/>
        </w:rPr>
        <w:t>connectDB</w:t>
      </w:r>
      <w:proofErr w:type="spellEnd"/>
      <w:r w:rsidRPr="00226AC7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 xml:space="preserve"> 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} </w:t>
      </w:r>
      <w:proofErr w:type="spellStart"/>
      <w:r w:rsidRPr="008B5C3F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from</w:t>
      </w:r>
      <w:proofErr w:type="spellEnd"/>
      <w:r w:rsidRPr="00226AC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'./</w:t>
      </w:r>
      <w:proofErr w:type="spellStart"/>
      <w:r w:rsidRPr="008B5C3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config</w:t>
      </w:r>
      <w:proofErr w:type="spellEnd"/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/</w:t>
      </w:r>
      <w:proofErr w:type="spellStart"/>
      <w:r w:rsidRPr="008B5C3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database</w:t>
      </w:r>
      <w:proofErr w:type="spellEnd"/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8B5C3F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import</w:t>
      </w:r>
      <w:proofErr w:type="spellEnd"/>
      <w:r w:rsidRPr="00226AC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8B5C3F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mongoose</w:t>
      </w:r>
      <w:proofErr w:type="spellEnd"/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8B5C3F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from</w:t>
      </w:r>
      <w:proofErr w:type="spellEnd"/>
      <w:r w:rsidRPr="00226AC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8B5C3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mongoose</w:t>
      </w:r>
      <w:proofErr w:type="spellEnd"/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8B5C3F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const</w:t>
      </w:r>
      <w:proofErr w:type="spellEnd"/>
      <w:r w:rsidRPr="00226AC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8B5C3F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>PORT</w:t>
      </w:r>
      <w:r w:rsidRPr="00226A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proofErr w:type="spellStart"/>
      <w:r w:rsidRPr="008B5C3F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val="ru-RU" w:eastAsia="ru-RU"/>
        </w:rPr>
        <w:t>process</w:t>
      </w:r>
      <w:proofErr w:type="spellEnd"/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proofErr w:type="spellStart"/>
      <w:r w:rsidRPr="008B5C3F">
        <w:rPr>
          <w:rFonts w:ascii="Courier New" w:eastAsia="Times New Roman" w:hAnsi="Courier New" w:cs="Courier New"/>
          <w:color w:val="C77DBB"/>
          <w:sz w:val="20"/>
          <w:szCs w:val="20"/>
          <w:lang w:val="ru-RU" w:eastAsia="ru-RU"/>
        </w:rPr>
        <w:t>env</w:t>
      </w:r>
      <w:proofErr w:type="spellEnd"/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8B5C3F">
        <w:rPr>
          <w:rFonts w:ascii="Courier New" w:eastAsia="Times New Roman" w:hAnsi="Courier New" w:cs="Courier New"/>
          <w:color w:val="C77DBB"/>
          <w:sz w:val="20"/>
          <w:szCs w:val="20"/>
          <w:lang w:val="ru-RU" w:eastAsia="ru-RU"/>
        </w:rPr>
        <w:t>PORT</w:t>
      </w:r>
      <w:r w:rsidRPr="00226AC7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 xml:space="preserve"> 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|| </w:t>
      </w:r>
      <w:r w:rsidRPr="00226AC7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3000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8B5C3F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async</w:t>
      </w:r>
      <w:proofErr w:type="spellEnd"/>
      <w:r w:rsidRPr="00226AC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8B5C3F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function</w:t>
      </w:r>
      <w:proofErr w:type="spellEnd"/>
      <w:r w:rsidRPr="00226AC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8B5C3F">
        <w:rPr>
          <w:rFonts w:ascii="Courier New" w:eastAsia="Times New Roman" w:hAnsi="Courier New" w:cs="Courier New"/>
          <w:color w:val="56A8F5"/>
          <w:sz w:val="20"/>
          <w:szCs w:val="20"/>
          <w:lang w:val="ru-RU" w:eastAsia="ru-RU"/>
        </w:rPr>
        <w:t>startServer</w:t>
      </w:r>
      <w:proofErr w:type="spellEnd"/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 {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8B5C3F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await</w:t>
      </w:r>
      <w:proofErr w:type="spellEnd"/>
      <w:r w:rsidRPr="00226AC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8B5C3F">
        <w:rPr>
          <w:rFonts w:ascii="Courier New" w:eastAsia="Times New Roman" w:hAnsi="Courier New" w:cs="Courier New"/>
          <w:color w:val="56A8F5"/>
          <w:sz w:val="20"/>
          <w:szCs w:val="20"/>
          <w:lang w:val="ru-RU" w:eastAsia="ru-RU"/>
        </w:rPr>
        <w:t>connectDB</w:t>
      </w:r>
      <w:proofErr w:type="spellEnd"/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8B5C3F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const</w:t>
      </w:r>
      <w:proofErr w:type="spellEnd"/>
      <w:r w:rsidRPr="00226AC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8B5C3F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>server</w:t>
      </w:r>
      <w:proofErr w:type="spellEnd"/>
      <w:r w:rsidRPr="00226AC7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proofErr w:type="spellStart"/>
      <w:r w:rsidRPr="008B5C3F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val="ru-RU" w:eastAsia="ru-RU"/>
        </w:rPr>
        <w:t>app</w:t>
      </w:r>
      <w:proofErr w:type="spellEnd"/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proofErr w:type="spellStart"/>
      <w:r w:rsidRPr="008B5C3F">
        <w:rPr>
          <w:rFonts w:ascii="Courier New" w:eastAsia="Times New Roman" w:hAnsi="Courier New" w:cs="Courier New"/>
          <w:color w:val="56A8F5"/>
          <w:sz w:val="20"/>
          <w:szCs w:val="20"/>
          <w:lang w:val="ru-RU" w:eastAsia="ru-RU"/>
        </w:rPr>
        <w:t>listen</w:t>
      </w:r>
      <w:proofErr w:type="spellEnd"/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8B5C3F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>PORT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() =&gt; {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8B5C3F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val="ru-RU" w:eastAsia="ru-RU"/>
        </w:rPr>
        <w:t>console</w:t>
      </w:r>
      <w:proofErr w:type="spellEnd"/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proofErr w:type="spellStart"/>
      <w:r w:rsidRPr="008B5C3F">
        <w:rPr>
          <w:rFonts w:ascii="Courier New" w:eastAsia="Times New Roman" w:hAnsi="Courier New" w:cs="Courier New"/>
          <w:color w:val="56A8F5"/>
          <w:sz w:val="20"/>
          <w:szCs w:val="20"/>
          <w:lang w:val="ru-RU" w:eastAsia="ru-RU"/>
        </w:rPr>
        <w:t>log</w:t>
      </w:r>
      <w:proofErr w:type="spellEnd"/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`Сервер запущено на </w:t>
      </w:r>
      <w:proofErr w:type="spellStart"/>
      <w:r w:rsidRPr="008B5C3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http</w:t>
      </w:r>
      <w:proofErr w:type="spellEnd"/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://</w:t>
      </w:r>
      <w:proofErr w:type="spellStart"/>
      <w:r w:rsidRPr="008B5C3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localhost</w:t>
      </w:r>
      <w:proofErr w:type="spellEnd"/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: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${</w:t>
      </w:r>
      <w:r w:rsidRPr="008B5C3F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>PORT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</w:t>
      </w:r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`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});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8B5C3F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val="ru-RU" w:eastAsia="ru-RU"/>
        </w:rPr>
        <w:t>process</w:t>
      </w:r>
      <w:proofErr w:type="spellEnd"/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proofErr w:type="spellStart"/>
      <w:r w:rsidRPr="008B5C3F">
        <w:rPr>
          <w:rFonts w:ascii="Courier New" w:eastAsia="Times New Roman" w:hAnsi="Courier New" w:cs="Courier New"/>
          <w:color w:val="56A8F5"/>
          <w:sz w:val="20"/>
          <w:szCs w:val="20"/>
          <w:lang w:val="ru-RU" w:eastAsia="ru-RU"/>
        </w:rPr>
        <w:t>on</w:t>
      </w:r>
      <w:proofErr w:type="spellEnd"/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8B5C3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SIGTERM</w:t>
      </w:r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8B5C3F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async</w:t>
      </w:r>
      <w:proofErr w:type="spellEnd"/>
      <w:r w:rsidRPr="00226AC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 =&gt; {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8B5C3F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val="ru-RU" w:eastAsia="ru-RU"/>
        </w:rPr>
        <w:t>console</w:t>
      </w:r>
      <w:proofErr w:type="spellEnd"/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proofErr w:type="spellStart"/>
      <w:r w:rsidRPr="008B5C3F">
        <w:rPr>
          <w:rFonts w:ascii="Courier New" w:eastAsia="Times New Roman" w:hAnsi="Courier New" w:cs="Courier New"/>
          <w:color w:val="56A8F5"/>
          <w:sz w:val="20"/>
          <w:szCs w:val="20"/>
          <w:lang w:val="ru-RU" w:eastAsia="ru-RU"/>
        </w:rPr>
        <w:t>log</w:t>
      </w:r>
      <w:proofErr w:type="spellEnd"/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'Отримано сигнал </w:t>
      </w:r>
      <w:r w:rsidRPr="008B5C3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SIGTERM</w:t>
      </w:r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. Закриваємо </w:t>
      </w:r>
      <w:r w:rsidRPr="008B5C3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HTTP</w:t>
      </w:r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сервер...'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8B5C3F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>server</w:t>
      </w:r>
      <w:proofErr w:type="spellEnd"/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proofErr w:type="spellStart"/>
      <w:r w:rsidRPr="008B5C3F">
        <w:rPr>
          <w:rFonts w:ascii="Courier New" w:eastAsia="Times New Roman" w:hAnsi="Courier New" w:cs="Courier New"/>
          <w:color w:val="56A8F5"/>
          <w:sz w:val="20"/>
          <w:szCs w:val="20"/>
          <w:lang w:val="ru-RU" w:eastAsia="ru-RU"/>
        </w:rPr>
        <w:t>close</w:t>
      </w:r>
      <w:proofErr w:type="spellEnd"/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8B5C3F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async</w:t>
      </w:r>
      <w:proofErr w:type="spellEnd"/>
      <w:r w:rsidRPr="00226AC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 =&gt; {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8B5C3F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val="ru-RU" w:eastAsia="ru-RU"/>
        </w:rPr>
        <w:t>console</w:t>
      </w:r>
      <w:proofErr w:type="spellEnd"/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proofErr w:type="spellStart"/>
      <w:r w:rsidRPr="008B5C3F">
        <w:rPr>
          <w:rFonts w:ascii="Courier New" w:eastAsia="Times New Roman" w:hAnsi="Courier New" w:cs="Courier New"/>
          <w:color w:val="56A8F5"/>
          <w:sz w:val="20"/>
          <w:szCs w:val="20"/>
          <w:lang w:val="ru-RU" w:eastAsia="ru-RU"/>
        </w:rPr>
        <w:t>log</w:t>
      </w:r>
      <w:proofErr w:type="spellEnd"/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8B5C3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HTTP</w:t>
      </w:r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сервер закрито.'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8B5C3F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await</w:t>
      </w:r>
      <w:proofErr w:type="spellEnd"/>
      <w:r w:rsidRPr="00226AC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8B5C3F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mongoose</w:t>
      </w:r>
      <w:proofErr w:type="spellEnd"/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proofErr w:type="spellStart"/>
      <w:r w:rsidRPr="008B5C3F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val="ru-RU" w:eastAsia="ru-RU"/>
        </w:rPr>
        <w:t>connection</w:t>
      </w:r>
      <w:proofErr w:type="spellEnd"/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proofErr w:type="spellStart"/>
      <w:r w:rsidRPr="008B5C3F">
        <w:rPr>
          <w:rFonts w:ascii="Courier New" w:eastAsia="Times New Roman" w:hAnsi="Courier New" w:cs="Courier New"/>
          <w:color w:val="56A8F5"/>
          <w:sz w:val="20"/>
          <w:szCs w:val="20"/>
          <w:lang w:val="ru-RU" w:eastAsia="ru-RU"/>
        </w:rPr>
        <w:t>close</w:t>
      </w:r>
      <w:proofErr w:type="spellEnd"/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8B5C3F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val="ru-RU" w:eastAsia="ru-RU"/>
        </w:rPr>
        <w:t>console</w:t>
      </w:r>
      <w:proofErr w:type="spellEnd"/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proofErr w:type="spellStart"/>
      <w:r w:rsidRPr="008B5C3F">
        <w:rPr>
          <w:rFonts w:ascii="Courier New" w:eastAsia="Times New Roman" w:hAnsi="Courier New" w:cs="Courier New"/>
          <w:color w:val="56A8F5"/>
          <w:sz w:val="20"/>
          <w:szCs w:val="20"/>
          <w:lang w:val="ru-RU" w:eastAsia="ru-RU"/>
        </w:rPr>
        <w:t>log</w:t>
      </w:r>
      <w:proofErr w:type="spellEnd"/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'З</w:t>
      </w:r>
      <w:r w:rsidRPr="00226AC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\'</w:t>
      </w:r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єднання з </w:t>
      </w:r>
      <w:proofErr w:type="spellStart"/>
      <w:r w:rsidRPr="008B5C3F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MongoDB</w:t>
      </w:r>
      <w:proofErr w:type="spellEnd"/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закрито.'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8B5C3F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val="ru-RU" w:eastAsia="ru-RU"/>
        </w:rPr>
        <w:t>process</w:t>
      </w:r>
      <w:proofErr w:type="spellEnd"/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proofErr w:type="spellStart"/>
      <w:r w:rsidRPr="008B5C3F">
        <w:rPr>
          <w:rFonts w:ascii="Courier New" w:eastAsia="Times New Roman" w:hAnsi="Courier New" w:cs="Courier New"/>
          <w:color w:val="56A8F5"/>
          <w:sz w:val="20"/>
          <w:szCs w:val="20"/>
          <w:lang w:val="ru-RU" w:eastAsia="ru-RU"/>
        </w:rPr>
        <w:t>exit</w:t>
      </w:r>
      <w:proofErr w:type="spellEnd"/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226AC7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});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});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8B5C3F">
        <w:rPr>
          <w:rFonts w:ascii="Courier New" w:eastAsia="Times New Roman" w:hAnsi="Courier New" w:cs="Courier New"/>
          <w:color w:val="56A8F5"/>
          <w:sz w:val="20"/>
          <w:szCs w:val="20"/>
          <w:lang w:val="ru-RU" w:eastAsia="ru-RU"/>
        </w:rPr>
        <w:t>startServer</w:t>
      </w:r>
      <w:proofErr w:type="spellEnd"/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</w:p>
    <w:p w14:paraId="03B495EB" w14:textId="48193C0F" w:rsidR="008B5C3F" w:rsidRPr="00226AC7" w:rsidRDefault="008B5C3F" w:rsidP="00757358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0B21D4A8" w14:textId="2B206222" w:rsidR="00424358" w:rsidRDefault="003E6275" w:rsidP="00757358">
      <w:pPr>
        <w:spacing w:after="0" w:line="360" w:lineRule="auto"/>
        <w:rPr>
          <w:rStyle w:val="HTML1"/>
          <w:rFonts w:ascii="Times New Roman" w:eastAsia="Calibri" w:hAnsi="Times New Roman" w:cs="Times New Roman"/>
          <w:sz w:val="28"/>
          <w:szCs w:val="28"/>
        </w:rPr>
      </w:pPr>
      <w:r w:rsidRPr="003E6275">
        <w:rPr>
          <w:rFonts w:ascii="Times New Roman" w:hAnsi="Times New Roman"/>
          <w:sz w:val="28"/>
          <w:szCs w:val="28"/>
        </w:rPr>
        <w:t>Створ</w:t>
      </w:r>
      <w:r>
        <w:rPr>
          <w:rFonts w:ascii="Times New Roman" w:hAnsi="Times New Roman"/>
          <w:sz w:val="28"/>
          <w:szCs w:val="28"/>
        </w:rPr>
        <w:t>ення нового</w:t>
      </w:r>
      <w:r w:rsidRPr="003E6275">
        <w:rPr>
          <w:rFonts w:ascii="Times New Roman" w:hAnsi="Times New Roman"/>
          <w:sz w:val="28"/>
          <w:szCs w:val="28"/>
        </w:rPr>
        <w:t xml:space="preserve"> файл</w:t>
      </w:r>
      <w:r>
        <w:rPr>
          <w:rFonts w:ascii="Times New Roman" w:hAnsi="Times New Roman"/>
          <w:sz w:val="28"/>
          <w:szCs w:val="28"/>
        </w:rPr>
        <w:t>у</w:t>
      </w:r>
      <w:r w:rsidRPr="003E627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E6275">
        <w:rPr>
          <w:rStyle w:val="HTML1"/>
          <w:rFonts w:ascii="Times New Roman" w:eastAsia="Calibri" w:hAnsi="Times New Roman" w:cs="Times New Roman"/>
          <w:sz w:val="28"/>
          <w:szCs w:val="28"/>
        </w:rPr>
        <w:t>src</w:t>
      </w:r>
      <w:proofErr w:type="spellEnd"/>
      <w:r w:rsidRPr="003E6275">
        <w:rPr>
          <w:rStyle w:val="HTML1"/>
          <w:rFonts w:ascii="Times New Roman" w:eastAsia="Calibri" w:hAnsi="Times New Roman" w:cs="Times New Roman"/>
          <w:sz w:val="28"/>
          <w:szCs w:val="28"/>
        </w:rPr>
        <w:t>/</w:t>
      </w:r>
      <w:proofErr w:type="spellStart"/>
      <w:r w:rsidRPr="003E6275">
        <w:rPr>
          <w:rStyle w:val="HTML1"/>
          <w:rFonts w:ascii="Times New Roman" w:eastAsia="Calibri" w:hAnsi="Times New Roman" w:cs="Times New Roman"/>
          <w:sz w:val="28"/>
          <w:szCs w:val="28"/>
        </w:rPr>
        <w:t>models</w:t>
      </w:r>
      <w:proofErr w:type="spellEnd"/>
      <w:r w:rsidRPr="003E6275">
        <w:rPr>
          <w:rStyle w:val="HTML1"/>
          <w:rFonts w:ascii="Times New Roman" w:eastAsia="Calibri" w:hAnsi="Times New Roman" w:cs="Times New Roman"/>
          <w:sz w:val="28"/>
          <w:szCs w:val="28"/>
        </w:rPr>
        <w:t>/</w:t>
      </w:r>
      <w:proofErr w:type="spellStart"/>
      <w:r w:rsidRPr="003E6275">
        <w:rPr>
          <w:rStyle w:val="HTML1"/>
          <w:rFonts w:ascii="Times New Roman" w:eastAsia="Calibri" w:hAnsi="Times New Roman" w:cs="Times New Roman"/>
          <w:sz w:val="28"/>
          <w:szCs w:val="28"/>
        </w:rPr>
        <w:t>car.model.ts</w:t>
      </w:r>
      <w:proofErr w:type="spellEnd"/>
      <w:r w:rsidR="00D80E61">
        <w:rPr>
          <w:rStyle w:val="HTML1"/>
          <w:rFonts w:ascii="Times New Roman" w:eastAsia="Calibri" w:hAnsi="Times New Roman" w:cs="Times New Roman"/>
          <w:sz w:val="28"/>
          <w:szCs w:val="28"/>
        </w:rPr>
        <w:t>:</w:t>
      </w:r>
    </w:p>
    <w:p w14:paraId="63A439B4" w14:textId="77777777" w:rsidR="00D80E61" w:rsidRPr="00D80E61" w:rsidRDefault="00D80E61" w:rsidP="00D80E6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D80E6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 Schema, </w:t>
      </w:r>
      <w:r w:rsidRPr="00D80E6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model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Document } </w:t>
      </w:r>
      <w:r w:rsidRPr="00D80E6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D80E6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'mongoose'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80E6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export interface </w:t>
      </w:r>
      <w:proofErr w:type="spellStart"/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ICar</w:t>
      </w:r>
      <w:proofErr w:type="spellEnd"/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{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80E6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model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D80E6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string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80E6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description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?: </w:t>
      </w:r>
      <w:r w:rsidRPr="00D80E6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string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80E6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year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D80E6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number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80E6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transmission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D80E6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'manual' 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| </w:t>
      </w:r>
      <w:r w:rsidRPr="00D80E6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'automatic' 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| </w:t>
      </w:r>
      <w:r w:rsidRPr="00D80E6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'robotic'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D80E6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isAvailable</w:t>
      </w:r>
      <w:proofErr w:type="spellEnd"/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D80E6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boolean</w:t>
      </w:r>
      <w:proofErr w:type="spellEnd"/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D80E6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createdAt</w:t>
      </w:r>
      <w:proofErr w:type="spellEnd"/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?: Date;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D80E6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updatedAt</w:t>
      </w:r>
      <w:proofErr w:type="spellEnd"/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?: Date;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D80E6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carAge</w:t>
      </w:r>
      <w:proofErr w:type="spellEnd"/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?: </w:t>
      </w:r>
      <w:r w:rsidRPr="00D80E6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number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br/>
      </w:r>
      <w:r w:rsidRPr="00D80E6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D80E6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carSchema</w:t>
      </w:r>
      <w:proofErr w:type="spellEnd"/>
      <w:r w:rsidRPr="00D80E6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D80E6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Schema&lt;</w:t>
      </w:r>
      <w:proofErr w:type="spellStart"/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ICar</w:t>
      </w:r>
      <w:proofErr w:type="spellEnd"/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&gt;({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80E6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model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{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80E6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type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D80E6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String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80E6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required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[</w:t>
      </w:r>
      <w:r w:rsidRPr="00D80E6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D80E6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D80E61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Модель</w:t>
      </w:r>
      <w:r w:rsidRPr="00D80E6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80E61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є</w:t>
      </w:r>
      <w:r w:rsidRPr="00D80E6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D80E61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обов</w:t>
      </w:r>
      <w:proofErr w:type="spellEnd"/>
      <w:r w:rsidRPr="00D80E6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\'</w:t>
      </w:r>
      <w:proofErr w:type="spellStart"/>
      <w:r w:rsidRPr="00D80E61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язковою</w:t>
      </w:r>
      <w:proofErr w:type="spellEnd"/>
      <w:r w:rsidRPr="00D80E6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80E6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trim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D80E6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D80E6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minlength</w:t>
      </w:r>
      <w:proofErr w:type="spellEnd"/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D80E6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D80E6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maxlength</w:t>
      </w:r>
      <w:proofErr w:type="spellEnd"/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D80E6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</w:t>
      </w:r>
      <w:r w:rsidRPr="00D80E6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},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80E6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description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{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80E6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type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D80E6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String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D80E6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maxlength</w:t>
      </w:r>
      <w:proofErr w:type="spellEnd"/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D80E6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500</w:t>
      </w:r>
      <w:r w:rsidRPr="00D80E6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},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80E6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year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{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80E6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type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D80E6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Number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80E6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required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D80E6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80E6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validate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{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D80E6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validator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(v: </w:t>
      </w:r>
      <w:r w:rsidRPr="00D80E6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number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=&gt; v &gt;= </w:t>
      </w:r>
      <w:r w:rsidRPr="00D80E6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1886 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&amp;&amp; v &lt;= </w:t>
      </w:r>
      <w:r w:rsidRPr="00D80E6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D80E6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Date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</w:t>
      </w:r>
      <w:proofErr w:type="spellStart"/>
      <w:r w:rsidRPr="00D80E6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getFullYear</w:t>
      </w:r>
      <w:proofErr w:type="spellEnd"/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(),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D80E6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message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(props: </w:t>
      </w:r>
      <w:r w:rsidRPr="00D80E6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any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=&gt; </w:t>
      </w:r>
      <w:r w:rsidRPr="00D80E6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`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${</w:t>
      </w:r>
      <w:proofErr w:type="spellStart"/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props.</w:t>
      </w:r>
      <w:r w:rsidRPr="00D80E6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value</w:t>
      </w:r>
      <w:proofErr w:type="spellEnd"/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D80E6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80E61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не</w:t>
      </w:r>
      <w:r w:rsidRPr="00D80E6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80E61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є</w:t>
      </w:r>
      <w:r w:rsidRPr="00D80E6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D80E61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валідним</w:t>
      </w:r>
      <w:proofErr w:type="spellEnd"/>
      <w:r w:rsidRPr="00D80E6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80E61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роком</w:t>
      </w:r>
      <w:r w:rsidRPr="00D80E6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D80E61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випуску</w:t>
      </w:r>
      <w:proofErr w:type="spellEnd"/>
      <w:r w:rsidRPr="00D80E6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!`</w:t>
      </w:r>
      <w:r w:rsidRPr="00D80E6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},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80E6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transmission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{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80E6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type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D80E6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String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D80E6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enum</w:t>
      </w:r>
      <w:proofErr w:type="spellEnd"/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[</w:t>
      </w:r>
      <w:r w:rsidRPr="00D80E6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'manual'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D80E6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'automatic'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D80E6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'robotic'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80E6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required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D80E6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D80E6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},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D80E6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isAvailable</w:t>
      </w:r>
      <w:proofErr w:type="spellEnd"/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{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80E6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type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D80E6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Boolean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80E6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default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D80E6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D80E6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}, {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80E6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timestamps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D80E6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D80E6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toJSON</w:t>
      </w:r>
      <w:proofErr w:type="spellEnd"/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{ </w:t>
      </w:r>
      <w:proofErr w:type="spellStart"/>
      <w:r w:rsidRPr="00D80E6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virtuals</w:t>
      </w:r>
      <w:proofErr w:type="spellEnd"/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D80E6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true 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},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D80E6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toObject</w:t>
      </w:r>
      <w:proofErr w:type="spellEnd"/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{ </w:t>
      </w:r>
      <w:proofErr w:type="spellStart"/>
      <w:r w:rsidRPr="00D80E6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virtuals</w:t>
      </w:r>
      <w:proofErr w:type="spellEnd"/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D80E6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true 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});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D80E6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carSchema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D80E6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virtual</w:t>
      </w:r>
      <w:proofErr w:type="spellEnd"/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80E6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D80E6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carAge</w:t>
      </w:r>
      <w:proofErr w:type="spellEnd"/>
      <w:r w:rsidRPr="00D80E6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r w:rsidRPr="00D80E6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80E6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function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80E6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new </w:t>
      </w:r>
      <w:r w:rsidRPr="00D80E6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Date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</w:t>
      </w:r>
      <w:proofErr w:type="spellStart"/>
      <w:r w:rsidRPr="00D80E6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getFullYear</w:t>
      </w:r>
      <w:proofErr w:type="spellEnd"/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- </w:t>
      </w:r>
      <w:proofErr w:type="spellStart"/>
      <w:r w:rsidRPr="00D80E6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D80E6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year</w:t>
      </w:r>
      <w:proofErr w:type="spellEnd"/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});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80E6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export const </w:t>
      </w:r>
      <w:proofErr w:type="spellStart"/>
      <w:r w:rsidRPr="00D80E61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val="en-US" w:eastAsia="ru-RU"/>
        </w:rPr>
        <w:t>CarModel</w:t>
      </w:r>
      <w:proofErr w:type="spellEnd"/>
      <w:r w:rsidRPr="00D80E61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val="en-US" w:eastAsia="ru-RU"/>
        </w:rPr>
        <w:t xml:space="preserve"> 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D80E6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model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</w:t>
      </w:r>
      <w:proofErr w:type="spellStart"/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ICar</w:t>
      </w:r>
      <w:proofErr w:type="spellEnd"/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&gt;(</w:t>
      </w:r>
      <w:r w:rsidRPr="00D80E6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'Car'</w:t>
      </w:r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D80E6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carSchema</w:t>
      </w:r>
      <w:proofErr w:type="spellEnd"/>
      <w:r w:rsidRPr="00D80E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</w:p>
    <w:p w14:paraId="14618C58" w14:textId="37D7F5B4" w:rsidR="00D80E61" w:rsidRDefault="00D80E61" w:rsidP="00757358">
      <w:pPr>
        <w:spacing w:after="0" w:line="360" w:lineRule="auto"/>
        <w:rPr>
          <w:rFonts w:ascii="Times New Roman" w:hAnsi="Times New Roman"/>
          <w:sz w:val="28"/>
          <w:szCs w:val="28"/>
          <w:lang w:val="en-US"/>
        </w:rPr>
      </w:pPr>
    </w:p>
    <w:p w14:paraId="72F9BB80" w14:textId="25B90327" w:rsidR="00B92E77" w:rsidRDefault="00B92E77" w:rsidP="00757358">
      <w:pPr>
        <w:spacing w:after="0"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Оновлення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car.ts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</w:t>
      </w:r>
    </w:p>
    <w:p w14:paraId="4062382F" w14:textId="77777777" w:rsidR="00B92E77" w:rsidRPr="00B92E77" w:rsidRDefault="00B92E77" w:rsidP="00B92E7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B92E7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 </w:t>
      </w:r>
      <w:proofErr w:type="spellStart"/>
      <w:r w:rsidRPr="00B92E77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val="en-US" w:eastAsia="ru-RU"/>
        </w:rPr>
        <w:t>CarModel</w:t>
      </w:r>
      <w:proofErr w:type="spellEnd"/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ICar</w:t>
      </w:r>
      <w:proofErr w:type="spellEnd"/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 </w:t>
      </w:r>
      <w:r w:rsidRPr="00B92E7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B92E7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'../models/</w:t>
      </w:r>
      <w:proofErr w:type="spellStart"/>
      <w:r w:rsidRPr="00B92E7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car.model</w:t>
      </w:r>
      <w:proofErr w:type="spellEnd"/>
      <w:r w:rsidRPr="00B92E7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92E7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 </w:t>
      </w:r>
      <w:proofErr w:type="spellStart"/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CreateCarInput</w:t>
      </w:r>
      <w:proofErr w:type="spellEnd"/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UpdateCarInput</w:t>
      </w:r>
      <w:proofErr w:type="spellEnd"/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 </w:t>
      </w:r>
      <w:r w:rsidRPr="00B92E7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B92E7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'../schemas/</w:t>
      </w:r>
      <w:proofErr w:type="spellStart"/>
      <w:r w:rsidRPr="00B92E7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car.schema</w:t>
      </w:r>
      <w:proofErr w:type="spellEnd"/>
      <w:r w:rsidRPr="00B92E7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92E7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export class </w:t>
      </w:r>
      <w:proofErr w:type="spellStart"/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CarStorage</w:t>
      </w:r>
      <w:proofErr w:type="spellEnd"/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{</w:t>
      </w:r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92E7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async </w:t>
      </w:r>
      <w:proofErr w:type="spellStart"/>
      <w:r w:rsidRPr="00B92E7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getAll</w:t>
      </w:r>
      <w:proofErr w:type="spellEnd"/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(filter: </w:t>
      </w:r>
      <w:r w:rsidRPr="00B92E7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any</w:t>
      </w:r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page: </w:t>
      </w:r>
      <w:r w:rsidRPr="00B92E7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number </w:t>
      </w:r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B92E7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limit: </w:t>
      </w:r>
      <w:r w:rsidRPr="00B92E7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number </w:t>
      </w:r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B92E7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92E7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B92E7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skip </w:t>
      </w:r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(page - </w:t>
      </w:r>
      <w:r w:rsidRPr="00B92E7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* limit;</w:t>
      </w:r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92E7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[data, total] = </w:t>
      </w:r>
      <w:r w:rsidRPr="00B92E7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proofErr w:type="spellStart"/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Promise.all</w:t>
      </w:r>
      <w:proofErr w:type="spellEnd"/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([</w:t>
      </w:r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CarModel.find</w:t>
      </w:r>
      <w:proofErr w:type="spellEnd"/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(filter).sort({ </w:t>
      </w:r>
      <w:proofErr w:type="spellStart"/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createdAt</w:t>
      </w:r>
      <w:proofErr w:type="spellEnd"/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-</w:t>
      </w:r>
      <w:r w:rsidRPr="00B92E7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1 </w:t>
      </w:r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}).skip(skip).limit(limit),</w:t>
      </w:r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CarModel.countDocuments</w:t>
      </w:r>
      <w:proofErr w:type="spellEnd"/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(filter)</w:t>
      </w:r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]);</w:t>
      </w:r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92E7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data,</w:t>
      </w:r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pagination: {</w:t>
      </w:r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total,</w:t>
      </w:r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page,</w:t>
      </w:r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limit,</w:t>
      </w:r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pages: </w:t>
      </w:r>
      <w:proofErr w:type="spellStart"/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Math.ceil</w:t>
      </w:r>
      <w:proofErr w:type="spellEnd"/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(total / limit)</w:t>
      </w:r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}</w:t>
      </w:r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};</w:t>
      </w:r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92E7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async </w:t>
      </w:r>
      <w:proofErr w:type="spellStart"/>
      <w:r w:rsidRPr="00B92E7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getById</w:t>
      </w:r>
      <w:proofErr w:type="spellEnd"/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(id: </w:t>
      </w:r>
      <w:r w:rsidRPr="00B92E7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string</w:t>
      </w:r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92E7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await </w:t>
      </w:r>
      <w:proofErr w:type="spellStart"/>
      <w:r w:rsidRPr="00B92E77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val="en-US" w:eastAsia="ru-RU"/>
        </w:rPr>
        <w:t>CarModel</w:t>
      </w:r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92E7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findById</w:t>
      </w:r>
      <w:proofErr w:type="spellEnd"/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(id);</w:t>
      </w:r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92E7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async </w:t>
      </w:r>
      <w:r w:rsidRPr="00B92E7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create</w:t>
      </w:r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(data: </w:t>
      </w:r>
      <w:proofErr w:type="spellStart"/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CreateCarInput</w:t>
      </w:r>
      <w:proofErr w:type="spellEnd"/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92E7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await </w:t>
      </w:r>
      <w:proofErr w:type="spellStart"/>
      <w:r w:rsidRPr="00B92E77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val="en-US" w:eastAsia="ru-RU"/>
        </w:rPr>
        <w:t>CarModel</w:t>
      </w:r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92E7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create</w:t>
      </w:r>
      <w:proofErr w:type="spellEnd"/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(data);</w:t>
      </w:r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92E7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async </w:t>
      </w:r>
      <w:r w:rsidRPr="00B92E7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update</w:t>
      </w:r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(id: </w:t>
      </w:r>
      <w:r w:rsidRPr="00B92E7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string</w:t>
      </w:r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data: </w:t>
      </w:r>
      <w:proofErr w:type="spellStart"/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UpdateCarInput</w:t>
      </w:r>
      <w:proofErr w:type="spellEnd"/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92E7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await </w:t>
      </w:r>
      <w:proofErr w:type="spellStart"/>
      <w:r w:rsidRPr="00B92E77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val="en-US" w:eastAsia="ru-RU"/>
        </w:rPr>
        <w:t>CarModel</w:t>
      </w:r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92E7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findByIdAndUpdate</w:t>
      </w:r>
      <w:proofErr w:type="spellEnd"/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(id, data, {</w:t>
      </w:r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92E77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returnDocument</w:t>
      </w:r>
      <w:proofErr w:type="spellEnd"/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B92E7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'after'</w:t>
      </w:r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92E77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runValidators</w:t>
      </w:r>
      <w:proofErr w:type="spellEnd"/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B92E7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B92E7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</w:t>
      </w:r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});</w:t>
      </w:r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92E7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async </w:t>
      </w:r>
      <w:r w:rsidRPr="00B92E7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delete</w:t>
      </w:r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(id: </w:t>
      </w:r>
      <w:r w:rsidRPr="00B92E7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string</w:t>
      </w:r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92E7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await </w:t>
      </w:r>
      <w:proofErr w:type="spellStart"/>
      <w:r w:rsidRPr="00B92E77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val="en-US" w:eastAsia="ru-RU"/>
        </w:rPr>
        <w:t>CarModel</w:t>
      </w:r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92E7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findByIdAndDelete</w:t>
      </w:r>
      <w:proofErr w:type="spellEnd"/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(id);</w:t>
      </w:r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92E7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export const </w:t>
      </w:r>
      <w:proofErr w:type="spellStart"/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carStorage</w:t>
      </w:r>
      <w:proofErr w:type="spellEnd"/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92E7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CarStorage</w:t>
      </w:r>
      <w:proofErr w:type="spellEnd"/>
      <w:r w:rsidRPr="00B92E7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</w:p>
    <w:p w14:paraId="45BAAB43" w14:textId="586CE77F" w:rsidR="00B92E77" w:rsidRDefault="00B92E77" w:rsidP="00757358">
      <w:pPr>
        <w:spacing w:after="0" w:line="360" w:lineRule="auto"/>
        <w:rPr>
          <w:rFonts w:ascii="Times New Roman" w:hAnsi="Times New Roman"/>
          <w:sz w:val="28"/>
          <w:szCs w:val="28"/>
          <w:lang w:val="en-US"/>
        </w:rPr>
      </w:pPr>
    </w:p>
    <w:p w14:paraId="64F9E015" w14:textId="5099F8E1" w:rsidR="00232101" w:rsidRDefault="00232101" w:rsidP="00757358">
      <w:pPr>
        <w:spacing w:after="0"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Оновлення файлу</w:t>
      </w:r>
      <w:r w:rsidR="00660B7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660B71">
        <w:rPr>
          <w:rFonts w:ascii="Times New Roman" w:hAnsi="Times New Roman"/>
          <w:sz w:val="28"/>
          <w:szCs w:val="28"/>
          <w:lang w:val="en-US"/>
        </w:rPr>
        <w:t>errorHandler.ts</w:t>
      </w:r>
      <w:proofErr w:type="spellEnd"/>
      <w:r w:rsidR="00660B71">
        <w:rPr>
          <w:rFonts w:ascii="Times New Roman" w:hAnsi="Times New Roman"/>
          <w:sz w:val="28"/>
          <w:szCs w:val="28"/>
          <w:lang w:val="en-US"/>
        </w:rPr>
        <w:t>:</w:t>
      </w:r>
    </w:p>
    <w:p w14:paraId="50528EFF" w14:textId="77777777" w:rsidR="007E6CDE" w:rsidRPr="007E6CDE" w:rsidRDefault="007E6CDE" w:rsidP="007E6CD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7E6CD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 Request, Response, </w:t>
      </w:r>
      <w:proofErr w:type="spellStart"/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NextFunction</w:t>
      </w:r>
      <w:proofErr w:type="spellEnd"/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 </w:t>
      </w:r>
      <w:r w:rsidRPr="007E6CD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7E6CD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'express'</w:t>
      </w:r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E6CD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 </w:t>
      </w:r>
      <w:proofErr w:type="spellStart"/>
      <w:r w:rsidRPr="007E6CD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ZodError</w:t>
      </w:r>
      <w:proofErr w:type="spellEnd"/>
      <w:r w:rsidRPr="007E6CD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 </w:t>
      </w:r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} </w:t>
      </w:r>
      <w:r w:rsidRPr="007E6CD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7E6CD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7E6CD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zod</w:t>
      </w:r>
      <w:proofErr w:type="spellEnd"/>
      <w:r w:rsidRPr="007E6CD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E6CD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mongoose </w:t>
      </w:r>
      <w:r w:rsidRPr="007E6CD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7E6CD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'mongoose'</w:t>
      </w:r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E6CD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export const </w:t>
      </w:r>
      <w:proofErr w:type="spellStart"/>
      <w:r w:rsidRPr="007E6CD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errorHandler</w:t>
      </w:r>
      <w:proofErr w:type="spellEnd"/>
      <w:r w:rsidRPr="007E6CD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 </w:t>
      </w:r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(err: </w:t>
      </w:r>
      <w:r w:rsidRPr="007E6CD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any</w:t>
      </w:r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E6CDE">
        <w:rPr>
          <w:rFonts w:ascii="Courier New" w:eastAsia="Times New Roman" w:hAnsi="Courier New" w:cs="Courier New"/>
          <w:color w:val="6F737A"/>
          <w:sz w:val="20"/>
          <w:szCs w:val="20"/>
          <w:lang w:val="en-US" w:eastAsia="ru-RU"/>
        </w:rPr>
        <w:t>req</w:t>
      </w:r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Request, res: Response, </w:t>
      </w:r>
      <w:r w:rsidRPr="007E6CDE">
        <w:rPr>
          <w:rFonts w:ascii="Courier New" w:eastAsia="Times New Roman" w:hAnsi="Courier New" w:cs="Courier New"/>
          <w:color w:val="6F737A"/>
          <w:sz w:val="20"/>
          <w:szCs w:val="20"/>
          <w:lang w:val="en-US" w:eastAsia="ru-RU"/>
        </w:rPr>
        <w:t>next</w:t>
      </w:r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NextFunction</w:t>
      </w:r>
      <w:proofErr w:type="spellEnd"/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=&gt; {</w:t>
      </w:r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E6CD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(err </w:t>
      </w:r>
      <w:proofErr w:type="spellStart"/>
      <w:r w:rsidRPr="007E6CD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instanceof</w:t>
      </w:r>
      <w:proofErr w:type="spellEnd"/>
      <w:r w:rsidRPr="007E6CD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7E6CD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ZodError</w:t>
      </w:r>
      <w:proofErr w:type="spellEnd"/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E6CD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res.</w:t>
      </w:r>
      <w:r w:rsidRPr="007E6CD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status</w:t>
      </w:r>
      <w:proofErr w:type="spellEnd"/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E6CD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400</w:t>
      </w:r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r w:rsidRPr="007E6CD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json</w:t>
      </w:r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({</w:t>
      </w:r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E6CD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message</w:t>
      </w:r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7E6CD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7E6CD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Помилка</w:t>
      </w:r>
      <w:proofErr w:type="spellEnd"/>
      <w:r w:rsidRPr="007E6CD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7E6CD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валідації</w:t>
      </w:r>
      <w:proofErr w:type="spellEnd"/>
      <w:r w:rsidRPr="007E6CD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7E6CD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даних</w:t>
      </w:r>
      <w:proofErr w:type="spellEnd"/>
      <w:r w:rsidRPr="007E6CD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(Zod)'</w:t>
      </w:r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E6CD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errors</w:t>
      </w:r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7E6CDE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223C23"/>
          <w:lang w:val="en-US" w:eastAsia="ru-RU"/>
        </w:rPr>
        <w:t>err</w:t>
      </w:r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E6CD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issues</w:t>
      </w:r>
      <w:proofErr w:type="spellEnd"/>
      <w:r w:rsidRPr="007E6CD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  <w:t xml:space="preserve">        </w:t>
      </w:r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});</w:t>
      </w:r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E6CD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(err </w:t>
      </w:r>
      <w:proofErr w:type="spellStart"/>
      <w:r w:rsidRPr="007E6CD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instanceof</w:t>
      </w:r>
      <w:proofErr w:type="spellEnd"/>
      <w:r w:rsidRPr="007E6CD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mongoose.Error.CastError</w:t>
      </w:r>
      <w:proofErr w:type="spellEnd"/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E6CD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res.</w:t>
      </w:r>
      <w:r w:rsidRPr="007E6CD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status</w:t>
      </w:r>
      <w:proofErr w:type="spellEnd"/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E6CD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400</w:t>
      </w:r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r w:rsidRPr="007E6CD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json</w:t>
      </w:r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({ </w:t>
      </w:r>
      <w:r w:rsidRPr="007E6CD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message</w:t>
      </w:r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7E6CD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7E6CD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Невалідний</w:t>
      </w:r>
      <w:proofErr w:type="spellEnd"/>
      <w:r w:rsidRPr="007E6CD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E6CD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формат</w:t>
      </w:r>
      <w:r w:rsidRPr="007E6CD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ID' </w:t>
      </w:r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});</w:t>
      </w:r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E6CD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(err </w:t>
      </w:r>
      <w:proofErr w:type="spellStart"/>
      <w:r w:rsidRPr="007E6CD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instanceof</w:t>
      </w:r>
      <w:proofErr w:type="spellEnd"/>
      <w:r w:rsidRPr="007E6CD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mongoose.Error.ValidationError</w:t>
      </w:r>
      <w:proofErr w:type="spellEnd"/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E6CD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7E6C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messages </w:t>
      </w:r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7E6CD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Object</w:t>
      </w:r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E6CD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values</w:t>
      </w:r>
      <w:proofErr w:type="spellEnd"/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CDE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223C23"/>
          <w:lang w:val="en-US" w:eastAsia="ru-RU"/>
        </w:rPr>
        <w:t>err</w:t>
      </w:r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E6CD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errors</w:t>
      </w:r>
      <w:proofErr w:type="spellEnd"/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r w:rsidRPr="007E6CD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map</w:t>
      </w:r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</w:t>
      </w:r>
      <w:proofErr w:type="spellEnd"/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=&gt; </w:t>
      </w:r>
      <w:proofErr w:type="spellStart"/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val.message</w:t>
      </w:r>
      <w:proofErr w:type="spellEnd"/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E6CD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res.</w:t>
      </w:r>
      <w:r w:rsidRPr="007E6CD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status</w:t>
      </w:r>
      <w:proofErr w:type="spellEnd"/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E6CD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400</w:t>
      </w:r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r w:rsidRPr="007E6CD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json</w:t>
      </w:r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({</w:t>
      </w:r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E6CD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message</w:t>
      </w:r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7E6CD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7E6CD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Помилка</w:t>
      </w:r>
      <w:proofErr w:type="spellEnd"/>
      <w:r w:rsidRPr="007E6CD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7E6CD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валідації</w:t>
      </w:r>
      <w:proofErr w:type="spellEnd"/>
      <w:r w:rsidRPr="007E6CD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E6CD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БД</w:t>
      </w:r>
      <w:r w:rsidRPr="007E6CD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E6CD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errors</w:t>
      </w:r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7E6C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messages</w:t>
      </w:r>
      <w:r w:rsidRPr="007E6CD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});</w:t>
      </w:r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E6CD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err.</w:t>
      </w:r>
      <w:r w:rsidRPr="007E6CD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code</w:t>
      </w:r>
      <w:proofErr w:type="spellEnd"/>
      <w:r w:rsidRPr="007E6CD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=== </w:t>
      </w:r>
      <w:r w:rsidRPr="007E6CD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11000</w:t>
      </w:r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E6CD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res.</w:t>
      </w:r>
      <w:r w:rsidRPr="007E6CD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status</w:t>
      </w:r>
      <w:proofErr w:type="spellEnd"/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E6CD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409</w:t>
      </w:r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r w:rsidRPr="007E6CD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json</w:t>
      </w:r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({ </w:t>
      </w:r>
      <w:r w:rsidRPr="007E6CD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message</w:t>
      </w:r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7E6CD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7E6CD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Дублікат</w:t>
      </w:r>
      <w:proofErr w:type="spellEnd"/>
      <w:r w:rsidRPr="007E6CD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7E6CD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унікального</w:t>
      </w:r>
      <w:proofErr w:type="spellEnd"/>
      <w:r w:rsidRPr="007E6CD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E6CD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ключа</w:t>
      </w:r>
      <w:r w:rsidRPr="007E6CD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proofErr w:type="spellStart"/>
      <w:r w:rsidRPr="007E6CD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Конфлікт</w:t>
      </w:r>
      <w:proofErr w:type="spellEnd"/>
      <w:r w:rsidRPr="007E6CD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)' </w:t>
      </w:r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});</w:t>
      </w:r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7E6CDE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val="en-US" w:eastAsia="ru-RU"/>
        </w:rPr>
        <w:t>console</w:t>
      </w:r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E6CD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error</w:t>
      </w:r>
      <w:proofErr w:type="spellEnd"/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E6CD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7E6CD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Непередбачувана</w:t>
      </w:r>
      <w:proofErr w:type="spellEnd"/>
      <w:r w:rsidRPr="007E6CD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7E6CD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помилка</w:t>
      </w:r>
      <w:proofErr w:type="spellEnd"/>
      <w:r w:rsidRPr="007E6CD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:'</w:t>
      </w:r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err);</w:t>
      </w:r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E6CD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res.</w:t>
      </w:r>
      <w:r w:rsidRPr="007E6CD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status</w:t>
      </w:r>
      <w:proofErr w:type="spellEnd"/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E6CD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500</w:t>
      </w:r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r w:rsidRPr="007E6CD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json</w:t>
      </w:r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({ </w:t>
      </w:r>
      <w:r w:rsidRPr="007E6CD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message</w:t>
      </w:r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7E6CD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7E6CD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Внутрішня</w:t>
      </w:r>
      <w:proofErr w:type="spellEnd"/>
      <w:r w:rsidRPr="007E6CD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7E6CD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помилка</w:t>
      </w:r>
      <w:proofErr w:type="spellEnd"/>
      <w:r w:rsidRPr="007E6CD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E6CD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сервера</w:t>
      </w:r>
      <w:r w:rsidRPr="007E6CD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 </w:t>
      </w:r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});</w:t>
      </w:r>
      <w:r w:rsidRPr="007E6CD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};</w:t>
      </w:r>
    </w:p>
    <w:p w14:paraId="3DEDB4AB" w14:textId="63F16E4F" w:rsidR="00660B71" w:rsidRDefault="00660B71" w:rsidP="00757358">
      <w:pPr>
        <w:spacing w:after="0" w:line="360" w:lineRule="auto"/>
        <w:rPr>
          <w:rFonts w:ascii="Times New Roman" w:hAnsi="Times New Roman"/>
          <w:sz w:val="28"/>
          <w:szCs w:val="28"/>
          <w:lang w:val="en-US"/>
        </w:rPr>
      </w:pPr>
    </w:p>
    <w:p w14:paraId="4021C017" w14:textId="1C5FC48B" w:rsidR="00A04C1E" w:rsidRPr="00226AC7" w:rsidRDefault="00A04C1E" w:rsidP="00757358">
      <w:pPr>
        <w:spacing w:after="0"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Створення файлу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setup</w:t>
      </w:r>
      <w:r w:rsidRPr="00226AC7">
        <w:rPr>
          <w:rFonts w:ascii="Times New Roman" w:hAnsi="Times New Roman"/>
          <w:sz w:val="28"/>
          <w:szCs w:val="28"/>
          <w:lang w:val="en-US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ts</w:t>
      </w:r>
      <w:proofErr w:type="spellEnd"/>
      <w:r w:rsidRPr="00226AC7">
        <w:rPr>
          <w:rFonts w:ascii="Times New Roman" w:hAnsi="Times New Roman"/>
          <w:sz w:val="28"/>
          <w:szCs w:val="28"/>
          <w:lang w:val="en-US"/>
        </w:rPr>
        <w:t>:</w:t>
      </w:r>
    </w:p>
    <w:p w14:paraId="728DB1E1" w14:textId="77777777" w:rsidR="00A04C1E" w:rsidRPr="00A04C1E" w:rsidRDefault="00A04C1E" w:rsidP="00A04C1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A04C1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A04C1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 </w:t>
      </w:r>
      <w:proofErr w:type="spellStart"/>
      <w:r w:rsidRPr="00A04C1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MongoMemoryServer</w:t>
      </w:r>
      <w:proofErr w:type="spellEnd"/>
      <w:r w:rsidRPr="00A04C1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} </w:t>
      </w:r>
      <w:r w:rsidRPr="00A04C1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A04C1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A04C1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mongodb</w:t>
      </w:r>
      <w:proofErr w:type="spellEnd"/>
      <w:r w:rsidRPr="00A04C1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-memory-server'</w:t>
      </w:r>
      <w:r w:rsidRPr="00A04C1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A04C1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04C1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A04C1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mongoose </w:t>
      </w:r>
      <w:r w:rsidRPr="00A04C1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A04C1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'mongoose'</w:t>
      </w:r>
      <w:r w:rsidRPr="00A04C1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A04C1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04C1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04C1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let </w:t>
      </w:r>
      <w:proofErr w:type="spellStart"/>
      <w:r w:rsidRPr="00A04C1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mongoServer</w:t>
      </w:r>
      <w:proofErr w:type="spellEnd"/>
      <w:r w:rsidRPr="00A04C1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A04C1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MongoMemoryServer</w:t>
      </w:r>
      <w:proofErr w:type="spellEnd"/>
      <w:r w:rsidRPr="00A04C1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A04C1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04C1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04C1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export const </w:t>
      </w:r>
      <w:proofErr w:type="spellStart"/>
      <w:r w:rsidRPr="00A04C1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setupTestDB</w:t>
      </w:r>
      <w:proofErr w:type="spellEnd"/>
      <w:r w:rsidRPr="00A04C1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 </w:t>
      </w:r>
      <w:r w:rsidRPr="00A04C1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A04C1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async </w:t>
      </w:r>
      <w:r w:rsidRPr="00A04C1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=&gt; {</w:t>
      </w:r>
      <w:r w:rsidRPr="00A04C1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A04C1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mongoServer</w:t>
      </w:r>
      <w:proofErr w:type="spellEnd"/>
      <w:r w:rsidRPr="00A04C1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A04C1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A04C1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proofErr w:type="spellStart"/>
      <w:r w:rsidRPr="00A04C1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MongoMemoryServer.</w:t>
      </w:r>
      <w:r w:rsidRPr="00A04C1E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create</w:t>
      </w:r>
      <w:proofErr w:type="spellEnd"/>
      <w:r w:rsidRPr="00A04C1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A04C1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04C1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A04C1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uri</w:t>
      </w:r>
      <w:proofErr w:type="spellEnd"/>
      <w:r w:rsidRPr="00A04C1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A04C1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A04C1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mongoServer</w:t>
      </w:r>
      <w:r w:rsidRPr="00A04C1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A04C1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getUri</w:t>
      </w:r>
      <w:proofErr w:type="spellEnd"/>
      <w:r w:rsidRPr="00A04C1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A04C1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04C1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proofErr w:type="spellStart"/>
      <w:r w:rsidRPr="00A04C1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mongoose.</w:t>
      </w:r>
      <w:r w:rsidRPr="00A04C1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connect</w:t>
      </w:r>
      <w:proofErr w:type="spellEnd"/>
      <w:r w:rsidRPr="00A04C1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04C1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uri</w:t>
      </w:r>
      <w:proofErr w:type="spellEnd"/>
      <w:r w:rsidRPr="00A04C1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04C1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};</w:t>
      </w:r>
      <w:r w:rsidRPr="00A04C1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04C1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04C1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export const </w:t>
      </w:r>
      <w:proofErr w:type="spellStart"/>
      <w:r w:rsidRPr="00A04C1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clearTestDB</w:t>
      </w:r>
      <w:proofErr w:type="spellEnd"/>
      <w:r w:rsidRPr="00A04C1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 </w:t>
      </w:r>
      <w:r w:rsidRPr="00A04C1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A04C1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async </w:t>
      </w:r>
      <w:r w:rsidRPr="00A04C1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=&gt; {</w:t>
      </w:r>
      <w:r w:rsidRPr="00A04C1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04C1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A04C1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collections </w:t>
      </w:r>
      <w:r w:rsidRPr="00A04C1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A04C1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mongoose.</w:t>
      </w:r>
      <w:r w:rsidRPr="00A04C1E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val="en-US" w:eastAsia="ru-RU"/>
        </w:rPr>
        <w:t>connection</w:t>
      </w:r>
      <w:r w:rsidRPr="00A04C1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A04C1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collections</w:t>
      </w:r>
      <w:proofErr w:type="spellEnd"/>
      <w:r w:rsidRPr="00A04C1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A04C1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04C1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A04C1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04C1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A04C1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key </w:t>
      </w:r>
      <w:r w:rsidRPr="00A04C1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A04C1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collections</w:t>
      </w:r>
      <w:r w:rsidRPr="00A04C1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A04C1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04C1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A04C1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collection </w:t>
      </w:r>
      <w:r w:rsidRPr="00A04C1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A04C1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collections</w:t>
      </w:r>
      <w:r w:rsidRPr="00A04C1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A04C1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key</w:t>
      </w:r>
      <w:r w:rsidRPr="00A04C1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];</w:t>
      </w:r>
      <w:r w:rsidRPr="00A04C1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04C1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proofErr w:type="spellStart"/>
      <w:r w:rsidRPr="00A04C1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collection</w:t>
      </w:r>
      <w:r w:rsidRPr="00A04C1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A04C1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deleteMany</w:t>
      </w:r>
      <w:proofErr w:type="spellEnd"/>
      <w:r w:rsidRPr="00A04C1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({});</w:t>
      </w:r>
      <w:r w:rsidRPr="00A04C1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A04C1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};</w:t>
      </w:r>
      <w:r w:rsidRPr="00A04C1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04C1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04C1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export const </w:t>
      </w:r>
      <w:proofErr w:type="spellStart"/>
      <w:r w:rsidRPr="00A04C1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teardownTestDB</w:t>
      </w:r>
      <w:proofErr w:type="spellEnd"/>
      <w:r w:rsidRPr="00A04C1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 xml:space="preserve"> </w:t>
      </w:r>
      <w:r w:rsidRPr="00A04C1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A04C1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async </w:t>
      </w:r>
      <w:r w:rsidRPr="00A04C1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=&gt; {</w:t>
      </w:r>
      <w:r w:rsidRPr="00A04C1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04C1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proofErr w:type="spellStart"/>
      <w:r w:rsidRPr="00A04C1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mongoose.</w:t>
      </w:r>
      <w:r w:rsidRPr="00A04C1E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val="en-US" w:eastAsia="ru-RU"/>
        </w:rPr>
        <w:t>connection</w:t>
      </w:r>
      <w:r w:rsidRPr="00A04C1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A04C1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dropDatabase</w:t>
      </w:r>
      <w:proofErr w:type="spellEnd"/>
      <w:r w:rsidRPr="00A04C1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A04C1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04C1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proofErr w:type="spellStart"/>
      <w:r w:rsidRPr="00A04C1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mongoose.</w:t>
      </w:r>
      <w:r w:rsidRPr="00A04C1E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val="en-US" w:eastAsia="ru-RU"/>
        </w:rPr>
        <w:t>connection</w:t>
      </w:r>
      <w:r w:rsidRPr="00A04C1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A04C1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close</w:t>
      </w:r>
      <w:proofErr w:type="spellEnd"/>
      <w:r w:rsidRPr="00A04C1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A04C1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04C1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proofErr w:type="spellStart"/>
      <w:r w:rsidRPr="00A04C1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mongoServer</w:t>
      </w:r>
      <w:r w:rsidRPr="00A04C1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A04C1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stop</w:t>
      </w:r>
      <w:proofErr w:type="spellEnd"/>
      <w:r w:rsidRPr="00A04C1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A04C1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};</w:t>
      </w:r>
    </w:p>
    <w:p w14:paraId="2103CE8E" w14:textId="3D569E13" w:rsidR="00A04C1E" w:rsidRDefault="00A04C1E" w:rsidP="00757358">
      <w:pPr>
        <w:spacing w:after="0" w:line="360" w:lineRule="auto"/>
        <w:rPr>
          <w:rFonts w:ascii="Times New Roman" w:hAnsi="Times New Roman"/>
          <w:sz w:val="28"/>
          <w:szCs w:val="28"/>
          <w:lang w:val="en-US"/>
        </w:rPr>
      </w:pPr>
    </w:p>
    <w:p w14:paraId="3EFB1AD7" w14:textId="36BE3D66" w:rsidR="00AC3D2E" w:rsidRPr="00AC4E1C" w:rsidRDefault="00AC3D2E" w:rsidP="00757358">
      <w:pPr>
        <w:spacing w:after="0" w:line="360" w:lineRule="auto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 xml:space="preserve">Оновлення файлу </w:t>
      </w:r>
      <w:r>
        <w:rPr>
          <w:rFonts w:ascii="Times New Roman" w:hAnsi="Times New Roman"/>
          <w:sz w:val="28"/>
          <w:szCs w:val="28"/>
          <w:lang w:val="en-US"/>
        </w:rPr>
        <w:t>car</w:t>
      </w:r>
      <w:r w:rsidRPr="00AC4E1C">
        <w:rPr>
          <w:rFonts w:ascii="Times New Roman" w:hAnsi="Times New Roman"/>
          <w:sz w:val="28"/>
          <w:szCs w:val="28"/>
          <w:lang w:val="ru-RU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test</w:t>
      </w:r>
      <w:r w:rsidRPr="00AC4E1C">
        <w:rPr>
          <w:rFonts w:ascii="Times New Roman" w:hAnsi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ts</w:t>
      </w:r>
      <w:proofErr w:type="spellEnd"/>
      <w:r w:rsidRPr="00AC4E1C">
        <w:rPr>
          <w:rFonts w:ascii="Times New Roman" w:hAnsi="Times New Roman"/>
          <w:sz w:val="28"/>
          <w:szCs w:val="28"/>
          <w:lang w:val="ru-RU"/>
        </w:rPr>
        <w:t>:</w:t>
      </w:r>
    </w:p>
    <w:p w14:paraId="7A826C62" w14:textId="77777777" w:rsidR="00AC3D2E" w:rsidRPr="00AC3D2E" w:rsidRDefault="00AC3D2E" w:rsidP="00AC3D2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import</w:t>
      </w:r>
      <w:r w:rsidRPr="00226AC7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from</w:t>
      </w:r>
      <w:r w:rsidRPr="00226AC7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supertest</w:t>
      </w:r>
      <w:proofErr w:type="spellEnd"/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;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import</w:t>
      </w:r>
      <w:r w:rsidRPr="00226AC7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mongoose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from</w:t>
      </w:r>
      <w:r w:rsidRPr="00226AC7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mongoose</w:t>
      </w:r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;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import</w:t>
      </w:r>
      <w:r w:rsidRPr="00226AC7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AC3D2E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val="en-US" w:eastAsia="ru-RU"/>
        </w:rPr>
        <w:t>app</w:t>
      </w:r>
      <w:r w:rsidRPr="00226AC7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val="ru-RU" w:eastAsia="ru-RU"/>
        </w:rPr>
        <w:t xml:space="preserve">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from</w:t>
      </w:r>
      <w:r w:rsidRPr="00226AC7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'../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src</w:t>
      </w:r>
      <w:proofErr w:type="spellEnd"/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/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app</w:t>
      </w:r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;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import</w:t>
      </w:r>
      <w:r w:rsidRPr="00226AC7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{ </w:t>
      </w:r>
      <w:proofErr w:type="spellStart"/>
      <w:r w:rsidRPr="00AC3D2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setupTestDB</w:t>
      </w:r>
      <w:proofErr w:type="spellEnd"/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AC3D2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clearTestDB</w:t>
      </w:r>
      <w:proofErr w:type="spellEnd"/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AC3D2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teardownTestDB</w:t>
      </w:r>
      <w:proofErr w:type="spellEnd"/>
      <w:r w:rsidRPr="00226AC7">
        <w:rPr>
          <w:rFonts w:ascii="Courier New" w:eastAsia="Times New Roman" w:hAnsi="Courier New" w:cs="Courier New"/>
          <w:color w:val="56A8F5"/>
          <w:sz w:val="20"/>
          <w:szCs w:val="20"/>
          <w:lang w:val="ru-RU" w:eastAsia="ru-RU"/>
        </w:rPr>
        <w:t xml:space="preserve"> 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}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from</w:t>
      </w:r>
      <w:r w:rsidRPr="00226AC7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'./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setup</w:t>
      </w:r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;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import</w:t>
      </w:r>
      <w:r w:rsidRPr="00226AC7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{ </w:t>
      </w:r>
      <w:proofErr w:type="spellStart"/>
      <w:r w:rsidRPr="00AC3D2E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val="en-US" w:eastAsia="ru-RU"/>
        </w:rPr>
        <w:t>CarModel</w:t>
      </w:r>
      <w:proofErr w:type="spellEnd"/>
      <w:r w:rsidRPr="00226AC7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val="ru-RU" w:eastAsia="ru-RU"/>
        </w:rPr>
        <w:t xml:space="preserve"> 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}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from</w:t>
      </w:r>
      <w:r w:rsidRPr="00226AC7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'../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src</w:t>
      </w:r>
      <w:proofErr w:type="spellEnd"/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/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models</w:t>
      </w:r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/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car</w:t>
      </w:r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.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model</w:t>
      </w:r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;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proofErr w:type="spellStart"/>
      <w:r w:rsidRPr="00AC3D2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beforeAll</w:t>
      </w:r>
      <w:proofErr w:type="spellEnd"/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async</w:t>
      </w:r>
      <w:r w:rsidRPr="00226AC7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() =&gt; {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await</w:t>
      </w:r>
      <w:r w:rsidRPr="00226AC7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setupTestDB</w:t>
      </w:r>
      <w:proofErr w:type="spellEnd"/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();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>});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proofErr w:type="spellStart"/>
      <w:r w:rsidRPr="00AC3D2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afterEach</w:t>
      </w:r>
      <w:proofErr w:type="spellEnd"/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async</w:t>
      </w:r>
      <w:r w:rsidRPr="00226AC7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() =&gt; {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await</w:t>
      </w:r>
      <w:r w:rsidRPr="00226AC7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clearTestDB</w:t>
      </w:r>
      <w:proofErr w:type="spellEnd"/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();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>});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proofErr w:type="spellStart"/>
      <w:r w:rsidRPr="00AC3D2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afterAll</w:t>
      </w:r>
      <w:proofErr w:type="spellEnd"/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async</w:t>
      </w:r>
      <w:r w:rsidRPr="00226AC7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() =&gt; {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await</w:t>
      </w:r>
      <w:r w:rsidRPr="00226AC7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teardownTestDB</w:t>
      </w:r>
      <w:proofErr w:type="spellEnd"/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();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>});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AC3D2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describe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Автомобільний</w:t>
      </w:r>
      <w:proofErr w:type="spellEnd"/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REST</w:t>
      </w:r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API</w:t>
      </w:r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(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MongoDB</w:t>
      </w:r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)'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, () =&gt; {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const</w:t>
      </w:r>
      <w:r w:rsidRPr="00226AC7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validCar</w:t>
      </w:r>
      <w:proofErr w:type="spellEnd"/>
      <w:r w:rsidRPr="00226AC7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 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 {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r w:rsidRPr="00AC3D2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model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: </w:t>
      </w:r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Toyota</w:t>
      </w:r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Camry</w:t>
      </w:r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,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r w:rsidRPr="00AC3D2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description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: </w:t>
      </w:r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Надійний</w:t>
      </w:r>
      <w:proofErr w:type="spellEnd"/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седан</w:t>
      </w:r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,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r w:rsidRPr="00AC3D2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year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: </w:t>
      </w:r>
      <w:r w:rsidRPr="00226AC7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2022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,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r w:rsidRPr="00AC3D2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transmission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: </w:t>
      </w:r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automatic</w:t>
      </w:r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,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AC3D2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isAvailable</w:t>
      </w:r>
      <w:proofErr w:type="spellEnd"/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: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226AC7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br/>
        <w:t xml:space="preserve">    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};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r w:rsidRPr="00AC3D2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describe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Unit</w:t>
      </w:r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-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тести</w:t>
      </w:r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Моделі</w:t>
      </w:r>
      <w:proofErr w:type="spellEnd"/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(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CarModel</w:t>
      </w:r>
      <w:proofErr w:type="spellEnd"/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)'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, () =&gt; {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r w:rsidRPr="00AC3D2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it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повинна</w:t>
      </w:r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коректно</w:t>
      </w:r>
      <w:proofErr w:type="spellEnd"/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зберігати</w:t>
      </w:r>
      <w:proofErr w:type="spellEnd"/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валідний</w:t>
      </w:r>
      <w:proofErr w:type="spellEnd"/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автомобіль</w:t>
      </w:r>
      <w:proofErr w:type="spellEnd"/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async</w:t>
      </w:r>
      <w:r w:rsidRPr="00226AC7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() =&gt; {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const</w:t>
      </w:r>
      <w:r w:rsidRPr="00226AC7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AC3D2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car</w:t>
      </w:r>
      <w:r w:rsidRPr="00226AC7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 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=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new</w:t>
      </w:r>
      <w:r w:rsidRPr="00226AC7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val="en-US" w:eastAsia="ru-RU"/>
        </w:rPr>
        <w:t>CarModel</w:t>
      </w:r>
      <w:proofErr w:type="spellEnd"/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C3D2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validCar</w:t>
      </w:r>
      <w:proofErr w:type="spellEnd"/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);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const</w:t>
      </w:r>
      <w:r w:rsidRPr="00226AC7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savedCar</w:t>
      </w:r>
      <w:proofErr w:type="spellEnd"/>
      <w:r w:rsidRPr="00226AC7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 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=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await</w:t>
      </w:r>
      <w:r w:rsidRPr="00226AC7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AC3D2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car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</w:t>
      </w:r>
      <w:r w:rsidRPr="00AC3D2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save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();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r w:rsidRPr="00AC3D2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expect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C3D2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savedCar</w:t>
      </w:r>
      <w:proofErr w:type="spellEnd"/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</w:t>
      </w:r>
      <w:r w:rsidRPr="00226AC7">
        <w:rPr>
          <w:rFonts w:ascii="Courier New" w:eastAsia="Times New Roman" w:hAnsi="Courier New" w:cs="Courier New"/>
          <w:color w:val="C77DBB"/>
          <w:sz w:val="20"/>
          <w:szCs w:val="20"/>
          <w:lang w:val="ru-RU" w:eastAsia="ru-RU"/>
        </w:rPr>
        <w:t>_</w:t>
      </w:r>
      <w:r w:rsidRPr="00AC3D2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id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).</w:t>
      </w:r>
      <w:proofErr w:type="spellStart"/>
      <w:r w:rsidRPr="00AC3D2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toBeDefined</w:t>
      </w:r>
      <w:proofErr w:type="spellEnd"/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();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r w:rsidRPr="00AC3D2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expect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C3D2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savedCar</w:t>
      </w:r>
      <w:proofErr w:type="spellEnd"/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</w:t>
      </w:r>
      <w:r w:rsidRPr="00AC3D2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model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).</w:t>
      </w:r>
      <w:proofErr w:type="spellStart"/>
      <w:r w:rsidRPr="00AC3D2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toBe</w:t>
      </w:r>
      <w:proofErr w:type="spellEnd"/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C3D2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validCar</w:t>
      </w:r>
      <w:proofErr w:type="spellEnd"/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</w:t>
      </w:r>
      <w:r w:rsidRPr="00AC3D2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model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);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lastRenderedPageBreak/>
        <w:t xml:space="preserve">            </w:t>
      </w:r>
      <w:r w:rsidRPr="00AC3D2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expect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C3D2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savedCar</w:t>
      </w:r>
      <w:proofErr w:type="spellEnd"/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createdAt</w:t>
      </w:r>
      <w:proofErr w:type="spellEnd"/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).</w:t>
      </w:r>
      <w:proofErr w:type="spellStart"/>
      <w:r w:rsidRPr="00AC3D2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toBeDefined</w:t>
      </w:r>
      <w:proofErr w:type="spellEnd"/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();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});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r w:rsidRPr="00AC3D2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it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повинна</w:t>
      </w:r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встановлювати</w:t>
      </w:r>
      <w:proofErr w:type="spellEnd"/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дефолтне</w:t>
      </w:r>
      <w:proofErr w:type="spellEnd"/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значення</w:t>
      </w:r>
      <w:proofErr w:type="spellEnd"/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isAvailable</w:t>
      </w:r>
      <w:proofErr w:type="spellEnd"/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= 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true</w:t>
      </w:r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async</w:t>
      </w:r>
      <w:r w:rsidRPr="00226AC7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() =&gt; {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const</w:t>
      </w:r>
      <w:r w:rsidRPr="00226AC7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carData</w:t>
      </w:r>
      <w:proofErr w:type="spellEnd"/>
      <w:r w:rsidRPr="00226AC7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 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 { ...</w:t>
      </w:r>
      <w:proofErr w:type="spellStart"/>
      <w:r w:rsidRPr="00AC3D2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validCar</w:t>
      </w:r>
      <w:proofErr w:type="spellEnd"/>
      <w:r w:rsidRPr="00226AC7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 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};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delete</w:t>
      </w:r>
      <w:r w:rsidRPr="00226AC7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C3D2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carData</w:t>
      </w:r>
      <w:proofErr w:type="spellEnd"/>
      <w:r w:rsidRPr="00226AC7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as</w:t>
      </w:r>
      <w:r w:rsidRPr="00226AC7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any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).</w:t>
      </w:r>
      <w:proofErr w:type="spellStart"/>
      <w:r w:rsidRPr="00AC3D2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isAvailable</w:t>
      </w:r>
      <w:proofErr w:type="spellEnd"/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;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const</w:t>
      </w:r>
      <w:r w:rsidRPr="00226AC7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AC3D2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car</w:t>
      </w:r>
      <w:r w:rsidRPr="00226AC7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 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=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new</w:t>
      </w:r>
      <w:r w:rsidRPr="00226AC7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val="en-US" w:eastAsia="ru-RU"/>
        </w:rPr>
        <w:t>CarModel</w:t>
      </w:r>
      <w:proofErr w:type="spellEnd"/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C3D2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carData</w:t>
      </w:r>
      <w:proofErr w:type="spellEnd"/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);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const</w:t>
      </w:r>
      <w:r w:rsidRPr="00226AC7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savedCar</w:t>
      </w:r>
      <w:proofErr w:type="spellEnd"/>
      <w:r w:rsidRPr="00226AC7">
        <w:rPr>
          <w:rFonts w:ascii="Courier New" w:eastAsia="Times New Roman" w:hAnsi="Courier New" w:cs="Courier New"/>
          <w:color w:val="A9B7C6"/>
          <w:sz w:val="20"/>
          <w:szCs w:val="20"/>
          <w:lang w:val="ru-RU" w:eastAsia="ru-RU"/>
        </w:rPr>
        <w:t xml:space="preserve"> 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=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await</w:t>
      </w:r>
      <w:r w:rsidRPr="00226AC7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AC3D2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car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</w:t>
      </w:r>
      <w:r w:rsidRPr="00AC3D2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save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();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expect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savedCar</w:t>
      </w:r>
      <w:proofErr w:type="spellEnd"/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isAvailable</w:t>
      </w:r>
      <w:proofErr w:type="spellEnd"/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).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toBe</w:t>
      </w:r>
      <w:proofErr w:type="spellEnd"/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);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});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it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повинна</w:t>
      </w:r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кидати</w:t>
      </w:r>
      <w:proofErr w:type="spellEnd"/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помилку</w:t>
      </w:r>
      <w:proofErr w:type="spellEnd"/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при</w:t>
      </w:r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невалідному</w:t>
      </w:r>
      <w:proofErr w:type="spellEnd"/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році</w:t>
      </w:r>
      <w:proofErr w:type="spellEnd"/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випуску</w:t>
      </w:r>
      <w:proofErr w:type="spellEnd"/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(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кастомний</w:t>
      </w:r>
      <w:proofErr w:type="spellEnd"/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валідатор</w:t>
      </w:r>
      <w:proofErr w:type="spellEnd"/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)'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async</w:t>
      </w:r>
      <w:r w:rsidRPr="00226AC7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() =&gt; {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const</w:t>
      </w:r>
      <w:r w:rsidRPr="00226AC7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car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new</w:t>
      </w:r>
      <w:r w:rsidRPr="00226AC7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CarModel</w:t>
      </w:r>
      <w:proofErr w:type="spellEnd"/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({ ...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validCar</w:t>
      </w:r>
      <w:proofErr w:type="spellEnd"/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year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226AC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1800 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});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let</w:t>
      </w:r>
      <w:r w:rsidRPr="00226AC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226AC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await</w:t>
      </w:r>
      <w:r w:rsidRPr="00226AC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car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save</w:t>
      </w:r>
      <w:proofErr w:type="spellEnd"/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(); }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catch</w:t>
      </w:r>
      <w:r w:rsidRPr="00226AC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{ 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}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expect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toBeInstanceOf</w:t>
      </w:r>
      <w:proofErr w:type="spellEnd"/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mongoose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Error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ValidationError</w:t>
      </w:r>
      <w:proofErr w:type="spellEnd"/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it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повинна</w:t>
      </w:r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обчислювати</w:t>
      </w:r>
      <w:proofErr w:type="spellEnd"/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віртуальну</w:t>
      </w:r>
      <w:proofErr w:type="spellEnd"/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властивість</w:t>
      </w:r>
      <w:proofErr w:type="spellEnd"/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carAge</w:t>
      </w:r>
      <w:proofErr w:type="spellEnd"/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async</w:t>
      </w:r>
      <w:r w:rsidRPr="00226AC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=&gt; {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const</w:t>
      </w:r>
      <w:r w:rsidRPr="00226AC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currentYear</w:t>
      </w:r>
      <w:proofErr w:type="spellEnd"/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new</w:t>
      </w:r>
      <w:r w:rsidRPr="00226AC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Date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getFullYear</w:t>
      </w:r>
      <w:proofErr w:type="spellEnd"/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const</w:t>
      </w:r>
      <w:r w:rsidRPr="00226AC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car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new</w:t>
      </w:r>
      <w:r w:rsidRPr="00226AC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CarModel</w:t>
      </w:r>
      <w:proofErr w:type="spellEnd"/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({ ...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validCar</w:t>
      </w:r>
      <w:proofErr w:type="spellEnd"/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year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currentYear</w:t>
      </w:r>
      <w:proofErr w:type="spellEnd"/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- </w:t>
      </w:r>
      <w:r w:rsidRPr="00226AC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5 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});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expect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car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carAge</w:t>
      </w:r>
      <w:proofErr w:type="spellEnd"/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toBe</w:t>
      </w:r>
      <w:proofErr w:type="spellEnd"/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226AC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});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describe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Інтеграційні</w:t>
      </w:r>
      <w:proofErr w:type="spellEnd"/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тести</w:t>
      </w:r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API</w:t>
      </w:r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() =&gt; {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describe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POST</w:t>
      </w:r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/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api</w:t>
      </w:r>
      <w:proofErr w:type="spellEnd"/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cars</w:t>
      </w:r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() =&gt; {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it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повинен</w:t>
      </w:r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створити</w:t>
      </w:r>
      <w:proofErr w:type="spellEnd"/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новий</w:t>
      </w:r>
      <w:proofErr w:type="spellEnd"/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автомобіль</w:t>
      </w:r>
      <w:proofErr w:type="spellEnd"/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та</w:t>
      </w:r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повернути</w:t>
      </w:r>
      <w:proofErr w:type="spellEnd"/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201'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async</w:t>
      </w:r>
      <w:r w:rsidRPr="00226AC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=&gt; {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const</w:t>
      </w:r>
      <w:r w:rsidRPr="00226AC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await</w:t>
      </w:r>
      <w:r w:rsidRPr="00226AC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app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.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post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'/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api</w:t>
      </w:r>
      <w:proofErr w:type="spellEnd"/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cars</w:t>
      </w:r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.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send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validCar</w:t>
      </w:r>
      <w:proofErr w:type="spellEnd"/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.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expect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226AC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201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expect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body</w:t>
      </w:r>
      <w:proofErr w:type="spellEnd"/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toHaveProperty</w:t>
      </w:r>
      <w:proofErr w:type="spellEnd"/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id</w:t>
      </w:r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expect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body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model</w:t>
      </w:r>
      <w:proofErr w:type="spellEnd"/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toBe</w:t>
      </w:r>
      <w:proofErr w:type="spellEnd"/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validCar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model</w:t>
      </w:r>
      <w:proofErr w:type="spellEnd"/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});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it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повинен</w:t>
      </w:r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повернути</w:t>
      </w:r>
      <w:proofErr w:type="spellEnd"/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400 (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Zod</w:t>
      </w:r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), 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якщо</w:t>
      </w:r>
      <w:proofErr w:type="spellEnd"/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відсутні</w:t>
      </w:r>
      <w:proofErr w:type="spellEnd"/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обов</w:t>
      </w:r>
      <w:proofErr w:type="spellEnd"/>
      <w:r w:rsidRPr="00226AC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\'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язкові</w:t>
      </w:r>
      <w:proofErr w:type="spellEnd"/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поля</w:t>
      </w:r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async</w:t>
      </w:r>
      <w:r w:rsidRPr="00226AC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=&gt; {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const</w:t>
      </w:r>
      <w:r w:rsidRPr="00226AC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invalidCar</w:t>
      </w:r>
      <w:proofErr w:type="spellEnd"/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{ 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year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226AC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2020 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};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const</w:t>
      </w:r>
      <w:r w:rsidRPr="00226AC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await</w:t>
      </w:r>
      <w:r w:rsidRPr="00226AC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app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.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post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'/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api</w:t>
      </w:r>
      <w:proofErr w:type="spellEnd"/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cars</w:t>
      </w:r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.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send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invalidCar</w:t>
      </w:r>
      <w:proofErr w:type="spellEnd"/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.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expect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226AC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400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expect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body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message</w:t>
      </w:r>
      <w:proofErr w:type="spellEnd"/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toBe</w:t>
      </w:r>
      <w:proofErr w:type="spellEnd"/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Помилка</w:t>
      </w:r>
      <w:proofErr w:type="spellEnd"/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валідації</w:t>
      </w:r>
      <w:proofErr w:type="spellEnd"/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даних</w:t>
      </w:r>
      <w:proofErr w:type="spellEnd"/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Zod</w:t>
      </w:r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)'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});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describe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GET</w:t>
      </w:r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/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api</w:t>
      </w:r>
      <w:proofErr w:type="spellEnd"/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cars</w:t>
      </w:r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() =&gt; {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it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повинен</w:t>
      </w:r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повернути</w:t>
      </w:r>
      <w:proofErr w:type="spellEnd"/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об</w:t>
      </w:r>
      <w:r w:rsidRPr="00226AC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\'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єкт</w:t>
      </w:r>
      <w:proofErr w:type="spellEnd"/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з</w:t>
      </w:r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data</w:t>
      </w:r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та</w:t>
      </w:r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pagination</w:t>
      </w:r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якщо</w:t>
      </w:r>
      <w:proofErr w:type="spellEnd"/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немає</w:t>
      </w:r>
      <w:proofErr w:type="spellEnd"/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записів</w:t>
      </w:r>
      <w:proofErr w:type="spellEnd"/>
      <w:r w:rsidRPr="00226AC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async</w:t>
      </w:r>
      <w:r w:rsidRPr="00226AC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=&gt; {</w:t>
      </w:r>
      <w:r w:rsidRPr="00226AC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res =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request(app).get(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'/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api</w:t>
      </w:r>
      <w:proofErr w:type="spellEnd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/cars'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).expect(</w:t>
      </w:r>
      <w:r w:rsidRPr="00AC3D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200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expect(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res.body.data</w:t>
      </w:r>
      <w:proofErr w:type="spellEnd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toEqual</w:t>
      </w:r>
      <w:proofErr w:type="spellEnd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([]);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expect(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res.body.pagination.total</w:t>
      </w:r>
      <w:proofErr w:type="spellEnd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toBe</w:t>
      </w:r>
      <w:proofErr w:type="spellEnd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C3D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});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it(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повинен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повернути</w:t>
      </w:r>
      <w:proofErr w:type="spellEnd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сторінку</w:t>
      </w:r>
      <w:proofErr w:type="spellEnd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з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автомобілями</w:t>
      </w:r>
      <w:proofErr w:type="spellEnd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async 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=&gt; {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CarModel.create</w:t>
      </w:r>
      <w:proofErr w:type="spellEnd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validCar</w:t>
      </w:r>
      <w:proofErr w:type="spellEnd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CarModel.create</w:t>
      </w:r>
      <w:proofErr w:type="spellEnd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({ ...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validCar</w:t>
      </w:r>
      <w:proofErr w:type="spellEnd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model: 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'Honda Civic' 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});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br/>
        <w:t xml:space="preserve">               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res =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request(app).get(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'/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api</w:t>
      </w:r>
      <w:proofErr w:type="spellEnd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cars?limit</w:t>
      </w:r>
      <w:proofErr w:type="spellEnd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=1'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).expect(</w:t>
      </w:r>
      <w:r w:rsidRPr="00AC3D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200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expect(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res.body.data</w:t>
      </w:r>
      <w:proofErr w:type="spellEnd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toHaveLength</w:t>
      </w:r>
      <w:proofErr w:type="spellEnd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C3D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expect(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res.body.pagination.total</w:t>
      </w:r>
      <w:proofErr w:type="spellEnd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toBe</w:t>
      </w:r>
      <w:proofErr w:type="spellEnd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C3D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expect(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res.body.pagination.pages</w:t>
      </w:r>
      <w:proofErr w:type="spellEnd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toBe</w:t>
      </w:r>
      <w:proofErr w:type="spellEnd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C3D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});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describe(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'GET /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api</w:t>
      </w:r>
      <w:proofErr w:type="spellEnd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/cars/:id'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() =&gt; {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it(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повинен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повернути</w:t>
      </w:r>
      <w:proofErr w:type="spellEnd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автомобіль</w:t>
      </w:r>
      <w:proofErr w:type="spellEnd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за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існуючим</w:t>
      </w:r>
      <w:proofErr w:type="spellEnd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ID'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async 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=&gt; {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car =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CarModel.create</w:t>
      </w:r>
      <w:proofErr w:type="spellEnd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validCar</w:t>
      </w:r>
      <w:proofErr w:type="spellEnd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res =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request(app)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.get(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`/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api</w:t>
      </w:r>
      <w:proofErr w:type="spellEnd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/cars/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${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car._id</w:t>
      </w:r>
      <w:proofErr w:type="spellEnd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`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.expect(</w:t>
      </w:r>
      <w:r w:rsidRPr="00AC3D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200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expect(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res.body.model</w:t>
      </w:r>
      <w:proofErr w:type="spellEnd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toBe</w:t>
      </w:r>
      <w:proofErr w:type="spellEnd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car.model</w:t>
      </w:r>
      <w:proofErr w:type="spellEnd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});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it(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повинен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повернути</w:t>
      </w:r>
      <w:proofErr w:type="spellEnd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404, 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якщо</w:t>
      </w:r>
      <w:proofErr w:type="spellEnd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автомобіль</w:t>
      </w:r>
      <w:proofErr w:type="spellEnd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не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знайдено</w:t>
      </w:r>
      <w:proofErr w:type="spellEnd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але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ID 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валідний</w:t>
      </w:r>
      <w:proofErr w:type="spellEnd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)'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async 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=&gt; {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fakeId</w:t>
      </w:r>
      <w:proofErr w:type="spellEnd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mongoose.Types.ObjectId</w:t>
      </w:r>
      <w:proofErr w:type="spellEnd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request(app)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.get(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`/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api</w:t>
      </w:r>
      <w:proofErr w:type="spellEnd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/cars/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${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fakeId</w:t>
      </w:r>
      <w:proofErr w:type="spellEnd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`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.expect(</w:t>
      </w:r>
      <w:r w:rsidRPr="00AC3D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404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});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it(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повинен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повернути</w:t>
      </w:r>
      <w:proofErr w:type="spellEnd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400, 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якщо</w:t>
      </w:r>
      <w:proofErr w:type="spellEnd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передано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невалідний</w:t>
      </w:r>
      <w:proofErr w:type="spellEnd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формат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ID (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CastError</w:t>
      </w:r>
      <w:proofErr w:type="spellEnd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)'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async 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=&gt; {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res =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request(app)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.get(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'/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api</w:t>
      </w:r>
      <w:proofErr w:type="spellEnd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/cars/not-a-mongo-id'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.expect(</w:t>
      </w:r>
      <w:r w:rsidRPr="00AC3D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400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expect(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res.body.message</w:t>
      </w:r>
      <w:proofErr w:type="spellEnd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toBe</w:t>
      </w:r>
      <w:proofErr w:type="spellEnd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Невалідний</w:t>
      </w:r>
      <w:proofErr w:type="spellEnd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формат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ID'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});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describe(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'PATCH /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api</w:t>
      </w:r>
      <w:proofErr w:type="spellEnd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/cars/:id'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() =&gt; {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it(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повинен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частково</w:t>
      </w:r>
      <w:proofErr w:type="spellEnd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оновити</w:t>
      </w:r>
      <w:proofErr w:type="spellEnd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автомобіль</w:t>
      </w:r>
      <w:proofErr w:type="spellEnd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та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повернути</w:t>
      </w:r>
      <w:proofErr w:type="spellEnd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200'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async 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=&gt; {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car =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CarModel.create</w:t>
      </w:r>
      <w:proofErr w:type="spellEnd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validCar</w:t>
      </w:r>
      <w:proofErr w:type="spellEnd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res =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request(app)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.patch(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`/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api</w:t>
      </w:r>
      <w:proofErr w:type="spellEnd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/cars/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${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car._id</w:t>
      </w:r>
      <w:proofErr w:type="spellEnd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`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.send({ year: </w:t>
      </w:r>
      <w:r w:rsidRPr="00AC3D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2025 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})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.expect(</w:t>
      </w:r>
      <w:r w:rsidRPr="00AC3D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200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expect(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res.body.year</w:t>
      </w:r>
      <w:proofErr w:type="spellEnd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toBe</w:t>
      </w:r>
      <w:proofErr w:type="spellEnd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C3D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2025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expect(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res.body.model</w:t>
      </w:r>
      <w:proofErr w:type="spellEnd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toBe</w:t>
      </w:r>
      <w:proofErr w:type="spellEnd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validCar.model</w:t>
      </w:r>
      <w:proofErr w:type="spellEnd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});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it(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повинен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повернути</w:t>
      </w:r>
      <w:proofErr w:type="spellEnd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400 (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Помилка</w:t>
      </w:r>
      <w:proofErr w:type="spellEnd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БД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) 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при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спробі</w:t>
      </w:r>
      <w:proofErr w:type="spellEnd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зберегти</w:t>
      </w:r>
      <w:proofErr w:type="spellEnd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дані</w:t>
      </w:r>
      <w:proofErr w:type="spellEnd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що</w:t>
      </w:r>
      <w:proofErr w:type="spellEnd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порушують</w:t>
      </w:r>
      <w:proofErr w:type="spellEnd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схему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async 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=&gt; {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car =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CarModel.create</w:t>
      </w:r>
      <w:proofErr w:type="spellEnd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validCar</w:t>
      </w:r>
      <w:proofErr w:type="spellEnd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let 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err;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CarModel.findByIdAndUpdate</w:t>
      </w:r>
      <w:proofErr w:type="spellEnd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car._id</w:t>
      </w:r>
      <w:proofErr w:type="spellEnd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{ transmission: 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invalid_enum</w:t>
      </w:r>
      <w:proofErr w:type="spellEnd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 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}, { 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runValidators</w:t>
      </w:r>
      <w:proofErr w:type="spellEnd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true 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});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catch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(e) { err = e; }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expect(err).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toBeInstanceOf</w:t>
      </w:r>
      <w:proofErr w:type="spellEnd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mongoose.Error.ValidationError</w:t>
      </w:r>
      <w:proofErr w:type="spellEnd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});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describe(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'DELETE /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api</w:t>
      </w:r>
      <w:proofErr w:type="spellEnd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/cars/:id'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() =&gt; {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it(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повинен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видалити</w:t>
      </w:r>
      <w:proofErr w:type="spellEnd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автомобіль</w:t>
      </w:r>
      <w:proofErr w:type="spellEnd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та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повернути</w:t>
      </w:r>
      <w:proofErr w:type="spellEnd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204'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async 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=&gt; {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car =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CarModel.create</w:t>
      </w:r>
      <w:proofErr w:type="spellEnd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validCar</w:t>
      </w:r>
      <w:proofErr w:type="spellEnd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   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request(app)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.delete(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`/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api</w:t>
      </w:r>
      <w:proofErr w:type="spellEnd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/cars/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${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car._id</w:t>
      </w:r>
      <w:proofErr w:type="spellEnd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`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.expect(</w:t>
      </w:r>
      <w:r w:rsidRPr="00AC3D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204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foundCar</w:t>
      </w:r>
      <w:proofErr w:type="spellEnd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CarModel.findById</w:t>
      </w:r>
      <w:proofErr w:type="spellEnd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car._id</w:t>
      </w:r>
      <w:proofErr w:type="spellEnd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expect(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foundCar</w:t>
      </w:r>
      <w:proofErr w:type="spellEnd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toBeNull</w:t>
      </w:r>
      <w:proofErr w:type="spellEnd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});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describe(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'GET /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api</w:t>
      </w:r>
      <w:proofErr w:type="spellEnd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/cars/available (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Специфічний</w:t>
      </w:r>
      <w:proofErr w:type="spellEnd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маршрут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)'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() =&gt; {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it(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повинен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повертати</w:t>
      </w:r>
      <w:proofErr w:type="spellEnd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лише</w:t>
      </w:r>
      <w:proofErr w:type="spellEnd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доступні</w:t>
      </w:r>
      <w:proofErr w:type="spellEnd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автомобілі</w:t>
      </w:r>
      <w:proofErr w:type="spellEnd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async 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=&gt; {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CarModel.create</w:t>
      </w:r>
      <w:proofErr w:type="spellEnd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({ ...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validCar</w:t>
      </w:r>
      <w:proofErr w:type="spellEnd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isAvailable</w:t>
      </w:r>
      <w:proofErr w:type="spellEnd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true 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});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CarModel.create</w:t>
      </w:r>
      <w:proofErr w:type="spellEnd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({ ...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validCar</w:t>
      </w:r>
      <w:proofErr w:type="spellEnd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isAvailable</w:t>
      </w:r>
      <w:proofErr w:type="spellEnd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false 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});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res =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request(app).get(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'/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api</w:t>
      </w:r>
      <w:proofErr w:type="spellEnd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/cars/available'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).expect(</w:t>
      </w:r>
      <w:r w:rsidRPr="00AC3D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200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expect(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res.body</w:t>
      </w:r>
      <w:proofErr w:type="spellEnd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toHaveLength</w:t>
      </w:r>
      <w:proofErr w:type="spellEnd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C3D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expect(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res.body</w:t>
      </w:r>
      <w:proofErr w:type="spellEnd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AC3D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].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isAvailable</w:t>
      </w:r>
      <w:proofErr w:type="spellEnd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toBe</w:t>
      </w:r>
      <w:proofErr w:type="spellEnd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});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describe(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Обробник</w:t>
      </w:r>
      <w:proofErr w:type="spellEnd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помилок</w:t>
      </w:r>
      <w:proofErr w:type="spellEnd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(500)'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() =&gt; {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it(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повинен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повернути</w:t>
      </w:r>
      <w:proofErr w:type="spellEnd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статус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500, 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якщо</w:t>
      </w:r>
      <w:proofErr w:type="spellEnd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сталася</w:t>
      </w:r>
      <w:proofErr w:type="spellEnd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внутрішня</w:t>
      </w:r>
      <w:proofErr w:type="spellEnd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помилка</w:t>
      </w:r>
      <w:proofErr w:type="spellEnd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сервера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async 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=&gt; {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jest.spyOn</w:t>
      </w:r>
      <w:proofErr w:type="spellEnd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CarModel</w:t>
      </w:r>
      <w:proofErr w:type="spellEnd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'find'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mockImplementationOnce</w:t>
      </w:r>
      <w:proofErr w:type="spellEnd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(() =&gt; {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throw new 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Error(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Системний</w:t>
      </w:r>
      <w:proofErr w:type="spellEnd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збій</w:t>
      </w:r>
      <w:proofErr w:type="spellEnd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БД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});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res =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request(app)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.get(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'/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api</w:t>
      </w:r>
      <w:proofErr w:type="spellEnd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/cars'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.expect(</w:t>
      </w:r>
      <w:r w:rsidRPr="00AC3D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500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expect(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res.body.message</w:t>
      </w:r>
      <w:proofErr w:type="spellEnd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toBe</w:t>
      </w:r>
      <w:proofErr w:type="spellEnd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Внутрішня</w:t>
      </w:r>
      <w:proofErr w:type="spellEnd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помилка</w:t>
      </w:r>
      <w:proofErr w:type="spellEnd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сервера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});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});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describe(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Граничні</w:t>
      </w:r>
      <w:proofErr w:type="spellEnd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випадки</w:t>
      </w:r>
      <w:proofErr w:type="spellEnd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та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помилки</w:t>
      </w:r>
      <w:proofErr w:type="spellEnd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БД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для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100% 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покриття</w:t>
      </w:r>
      <w:proofErr w:type="spellEnd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)'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() =&gt; {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it(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повинен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повернути</w:t>
      </w:r>
      <w:proofErr w:type="spellEnd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409 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при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дублікаті</w:t>
      </w:r>
      <w:proofErr w:type="spellEnd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унікального</w:t>
      </w:r>
      <w:proofErr w:type="spellEnd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ключа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код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11000)'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async 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=&gt; {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jest.spyOn</w:t>
      </w:r>
      <w:proofErr w:type="spellEnd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CarModel</w:t>
      </w:r>
      <w:proofErr w:type="spellEnd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'create'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mockImplementationOnce</w:t>
      </w:r>
      <w:proofErr w:type="spellEnd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(() =&gt; {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throw 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{ code: </w:t>
      </w:r>
      <w:r w:rsidRPr="00AC3D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11000 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}; </w:t>
      </w:r>
      <w:r w:rsidRPr="00AC3D2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proofErr w:type="spellStart"/>
      <w:r w:rsidRPr="00AC3D2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Імітуємо</w:t>
      </w:r>
      <w:proofErr w:type="spellEnd"/>
      <w:r w:rsidRPr="00AC3D2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конфлікт</w:t>
      </w:r>
      <w:proofErr w:type="spellEnd"/>
      <w:r w:rsidRPr="00AC3D2E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});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request(app).post(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'/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api</w:t>
      </w:r>
      <w:proofErr w:type="spellEnd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/cars'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).send(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validCar</w:t>
      </w:r>
      <w:proofErr w:type="spellEnd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).expect(</w:t>
      </w:r>
      <w:r w:rsidRPr="00AC3D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409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it(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повинен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ловити</w:t>
      </w:r>
      <w:proofErr w:type="spellEnd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помилки</w:t>
      </w:r>
      <w:proofErr w:type="spellEnd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catch 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для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GET /available'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async 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=&gt; {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jest.spyOn</w:t>
      </w:r>
      <w:proofErr w:type="spellEnd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CarModel</w:t>
      </w:r>
      <w:proofErr w:type="spellEnd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'find'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mockImplementationOnce</w:t>
      </w:r>
      <w:proofErr w:type="spellEnd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(() =&gt; {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throw new 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Error(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'DB'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 });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request(app).get(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'/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api</w:t>
      </w:r>
      <w:proofErr w:type="spellEnd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/cars/available'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).expect(</w:t>
      </w:r>
      <w:r w:rsidRPr="00AC3D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500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C3D2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it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повинен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ловити</w:t>
      </w:r>
      <w:proofErr w:type="spellEnd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помилки</w:t>
      </w:r>
      <w:proofErr w:type="spellEnd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catch 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для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PATCH'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async 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=&gt; {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AC3D2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fakeId</w:t>
      </w:r>
      <w:proofErr w:type="spellEnd"/>
      <w:r w:rsidRPr="00AC3D2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mongoose.Types.ObjectId</w:t>
      </w:r>
      <w:proofErr w:type="spellEnd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jest.</w:t>
      </w:r>
      <w:r w:rsidRPr="00AC3D2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spyOn</w:t>
      </w:r>
      <w:proofErr w:type="spellEnd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C3D2E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val="en-US" w:eastAsia="ru-RU"/>
        </w:rPr>
        <w:t>CarModel</w:t>
      </w:r>
      <w:proofErr w:type="spellEnd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findByIdAndUpdate</w:t>
      </w:r>
      <w:proofErr w:type="spellEnd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proofErr w:type="spellStart"/>
      <w:r w:rsidRPr="00AC3D2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mockImplementationOnce</w:t>
      </w:r>
      <w:proofErr w:type="spellEnd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(() =&gt; {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throw new </w:t>
      </w:r>
      <w:r w:rsidRPr="00AC3D2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Error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'DB'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 });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r w:rsidRPr="00AC3D2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request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C3D2E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val="en-US" w:eastAsia="ru-RU"/>
        </w:rPr>
        <w:t>app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r w:rsidRPr="00AC3D2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patch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`/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api</w:t>
      </w:r>
      <w:proofErr w:type="spellEnd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/cars/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${</w:t>
      </w:r>
      <w:proofErr w:type="spellStart"/>
      <w:r w:rsidRPr="00AC3D2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fakeId</w:t>
      </w:r>
      <w:proofErr w:type="spellEnd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`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r w:rsidRPr="00AC3D2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send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({ </w:t>
      </w:r>
      <w:r w:rsidRPr="00AC3D2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year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AC3D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2025 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}).</w:t>
      </w:r>
      <w:r w:rsidRPr="00AC3D2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expect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C3D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500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C3D2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it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повинен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ловити</w:t>
      </w:r>
      <w:proofErr w:type="spellEnd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помилки</w:t>
      </w:r>
      <w:proofErr w:type="spellEnd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в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catch 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для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DELETE'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async 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=&gt; {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AC3D2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fakeId</w:t>
      </w:r>
      <w:proofErr w:type="spellEnd"/>
      <w:r w:rsidRPr="00AC3D2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mongoose.Types.ObjectId</w:t>
      </w:r>
      <w:proofErr w:type="spellEnd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jest.</w:t>
      </w:r>
      <w:r w:rsidRPr="00AC3D2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spyOn</w:t>
      </w:r>
      <w:proofErr w:type="spellEnd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C3D2E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val="en-US" w:eastAsia="ru-RU"/>
        </w:rPr>
        <w:t>CarModel</w:t>
      </w:r>
      <w:proofErr w:type="spellEnd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findByIdAndDelete</w:t>
      </w:r>
      <w:proofErr w:type="spellEnd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proofErr w:type="spellStart"/>
      <w:r w:rsidRPr="00AC3D2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mockImplementationOnce</w:t>
      </w:r>
      <w:proofErr w:type="spellEnd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(() =&gt; {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throw new </w:t>
      </w:r>
      <w:r w:rsidRPr="00AC3D2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Error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'DB'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 });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r w:rsidRPr="00AC3D2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request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C3D2E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val="en-US" w:eastAsia="ru-RU"/>
        </w:rPr>
        <w:t>app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r w:rsidRPr="00AC3D2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delete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`/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api</w:t>
      </w:r>
      <w:proofErr w:type="spellEnd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/cars/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${</w:t>
      </w:r>
      <w:proofErr w:type="spellStart"/>
      <w:r w:rsidRPr="00AC3D2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fakeId</w:t>
      </w:r>
      <w:proofErr w:type="spellEnd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`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r w:rsidRPr="00AC3D2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expect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C3D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500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C3D2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it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повинен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гарантовано</w:t>
      </w:r>
      <w:proofErr w:type="spellEnd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ловити</w:t>
      </w:r>
      <w:proofErr w:type="spellEnd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CastError</w:t>
      </w:r>
      <w:proofErr w:type="spellEnd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async 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=&gt; {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proofErr w:type="spellStart"/>
      <w:r w:rsidRPr="00AC3D2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castErr</w:t>
      </w:r>
      <w:proofErr w:type="spellEnd"/>
      <w:r w:rsidRPr="00AC3D2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mongoose.Error.CastError</w:t>
      </w:r>
      <w:proofErr w:type="spellEnd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ObjectId</w:t>
      </w:r>
      <w:proofErr w:type="spellEnd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'fake'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'id'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jest.</w:t>
      </w:r>
      <w:r w:rsidRPr="00AC3D2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spyOn</w:t>
      </w:r>
      <w:proofErr w:type="spellEnd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C3D2E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val="en-US" w:eastAsia="ru-RU"/>
        </w:rPr>
        <w:t>CarModel</w:t>
      </w:r>
      <w:proofErr w:type="spellEnd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findById</w:t>
      </w:r>
      <w:proofErr w:type="spellEnd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proofErr w:type="spellStart"/>
      <w:r w:rsidRPr="00AC3D2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mockImplementationOnce</w:t>
      </w:r>
      <w:proofErr w:type="spellEnd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(() =&gt; {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throw </w:t>
      </w:r>
      <w:proofErr w:type="spellStart"/>
      <w:r w:rsidRPr="00AC3D2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castErr</w:t>
      </w:r>
      <w:proofErr w:type="spellEnd"/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});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AC3D2E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r w:rsidRPr="00AC3D2E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request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C3D2E">
        <w:rPr>
          <w:rFonts w:ascii="Courier New" w:eastAsia="Times New Roman" w:hAnsi="Courier New" w:cs="Courier New"/>
          <w:i/>
          <w:iCs/>
          <w:color w:val="C77DBA"/>
          <w:sz w:val="20"/>
          <w:szCs w:val="20"/>
          <w:lang w:val="en-US" w:eastAsia="ru-RU"/>
        </w:rPr>
        <w:t>app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r w:rsidRPr="00AC3D2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'/</w:t>
      </w:r>
      <w:proofErr w:type="spellStart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api</w:t>
      </w:r>
      <w:proofErr w:type="spellEnd"/>
      <w:r w:rsidRPr="00AC3D2E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/cars/fake'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r w:rsidRPr="00AC3D2E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expect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C3D2E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400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});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});</w:t>
      </w:r>
      <w:r w:rsidRPr="00AC3D2E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});</w:t>
      </w:r>
    </w:p>
    <w:p w14:paraId="5528F281" w14:textId="77777777" w:rsidR="006867C6" w:rsidRDefault="006867C6" w:rsidP="00594A0E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5668AA24" w14:textId="66AABE2C" w:rsidR="0049232A" w:rsidRDefault="006867C6" w:rsidP="001F6F22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6867C6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2735AB18" wp14:editId="1466B8B0">
            <wp:extent cx="6299835" cy="4425315"/>
            <wp:effectExtent l="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42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232A">
        <w:rPr>
          <w:rFonts w:ascii="Times New Roman" w:hAnsi="Times New Roman"/>
          <w:sz w:val="28"/>
          <w:szCs w:val="28"/>
        </w:rPr>
        <w:t>Рис.</w:t>
      </w:r>
      <w:r>
        <w:rPr>
          <w:rFonts w:ascii="Times New Roman" w:hAnsi="Times New Roman"/>
          <w:sz w:val="28"/>
          <w:szCs w:val="28"/>
          <w:lang w:val="en-US"/>
        </w:rPr>
        <w:t>1</w:t>
      </w:r>
      <w:r w:rsidR="0049232A">
        <w:rPr>
          <w:rFonts w:ascii="Times New Roman" w:hAnsi="Times New Roman"/>
          <w:sz w:val="28"/>
          <w:szCs w:val="28"/>
        </w:rPr>
        <w:t xml:space="preserve"> Зображення результат</w:t>
      </w:r>
      <w:r w:rsidR="001F30D7">
        <w:rPr>
          <w:rFonts w:ascii="Times New Roman" w:hAnsi="Times New Roman"/>
          <w:sz w:val="28"/>
          <w:szCs w:val="28"/>
        </w:rPr>
        <w:t>у</w:t>
      </w:r>
    </w:p>
    <w:p w14:paraId="71C92900" w14:textId="2DC8305A" w:rsidR="00E75576" w:rsidRPr="00E75576" w:rsidRDefault="00E75576" w:rsidP="00E75576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 w:rsidRPr="00E75576">
        <w:rPr>
          <w:rFonts w:ascii="Times New Roman" w:hAnsi="Times New Roman"/>
          <w:b/>
          <w:bCs/>
          <w:sz w:val="28"/>
          <w:szCs w:val="28"/>
        </w:rPr>
        <w:t>Висновок:</w:t>
      </w:r>
    </w:p>
    <w:p w14:paraId="5B7EECDE" w14:textId="77777777" w:rsidR="00AC4E1C" w:rsidRPr="00226AC7" w:rsidRDefault="00AC4E1C" w:rsidP="00B45BB2">
      <w:pPr>
        <w:pStyle w:val="ad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 w:rsidRPr="00E83DB6">
        <w:rPr>
          <w:rStyle w:val="citation-307"/>
          <w:sz w:val="28"/>
          <w:szCs w:val="28"/>
        </w:rPr>
        <w:t>У</w:t>
      </w:r>
      <w:r w:rsidRPr="00226AC7">
        <w:rPr>
          <w:rStyle w:val="citation-307"/>
          <w:sz w:val="28"/>
          <w:szCs w:val="28"/>
          <w:lang w:val="en-US"/>
        </w:rPr>
        <w:t xml:space="preserve"> </w:t>
      </w:r>
      <w:proofErr w:type="spellStart"/>
      <w:r w:rsidRPr="00E83DB6">
        <w:rPr>
          <w:rStyle w:val="citation-307"/>
          <w:sz w:val="28"/>
          <w:szCs w:val="28"/>
        </w:rPr>
        <w:t>ході</w:t>
      </w:r>
      <w:proofErr w:type="spellEnd"/>
      <w:r w:rsidRPr="00226AC7">
        <w:rPr>
          <w:rStyle w:val="citation-307"/>
          <w:sz w:val="28"/>
          <w:szCs w:val="28"/>
          <w:lang w:val="en-US"/>
        </w:rPr>
        <w:t xml:space="preserve"> </w:t>
      </w:r>
      <w:proofErr w:type="spellStart"/>
      <w:r w:rsidRPr="00E83DB6">
        <w:rPr>
          <w:rStyle w:val="citation-307"/>
          <w:sz w:val="28"/>
          <w:szCs w:val="28"/>
        </w:rPr>
        <w:t>виконання</w:t>
      </w:r>
      <w:proofErr w:type="spellEnd"/>
      <w:r w:rsidRPr="00226AC7">
        <w:rPr>
          <w:rStyle w:val="citation-307"/>
          <w:sz w:val="28"/>
          <w:szCs w:val="28"/>
          <w:lang w:val="en-US"/>
        </w:rPr>
        <w:t xml:space="preserve"> </w:t>
      </w:r>
      <w:proofErr w:type="spellStart"/>
      <w:r w:rsidRPr="00E83DB6">
        <w:rPr>
          <w:rStyle w:val="citation-307"/>
          <w:sz w:val="28"/>
          <w:szCs w:val="28"/>
        </w:rPr>
        <w:t>лабораторної</w:t>
      </w:r>
      <w:proofErr w:type="spellEnd"/>
      <w:r w:rsidRPr="00226AC7">
        <w:rPr>
          <w:rStyle w:val="citation-307"/>
          <w:sz w:val="28"/>
          <w:szCs w:val="28"/>
          <w:lang w:val="en-US"/>
        </w:rPr>
        <w:t xml:space="preserve"> </w:t>
      </w:r>
      <w:proofErr w:type="spellStart"/>
      <w:r w:rsidRPr="00E83DB6">
        <w:rPr>
          <w:rStyle w:val="citation-307"/>
          <w:sz w:val="28"/>
          <w:szCs w:val="28"/>
        </w:rPr>
        <w:t>роботи</w:t>
      </w:r>
      <w:proofErr w:type="spellEnd"/>
      <w:r w:rsidRPr="00226AC7">
        <w:rPr>
          <w:rStyle w:val="citation-307"/>
          <w:sz w:val="28"/>
          <w:szCs w:val="28"/>
          <w:lang w:val="en-US"/>
        </w:rPr>
        <w:t xml:space="preserve"> №4 </w:t>
      </w:r>
      <w:proofErr w:type="spellStart"/>
      <w:r w:rsidRPr="00E83DB6">
        <w:rPr>
          <w:rStyle w:val="citation-307"/>
          <w:sz w:val="28"/>
          <w:szCs w:val="28"/>
        </w:rPr>
        <w:t>було</w:t>
      </w:r>
      <w:proofErr w:type="spellEnd"/>
      <w:r w:rsidRPr="00226AC7">
        <w:rPr>
          <w:rStyle w:val="citation-307"/>
          <w:sz w:val="28"/>
          <w:szCs w:val="28"/>
          <w:lang w:val="en-US"/>
        </w:rPr>
        <w:t xml:space="preserve"> </w:t>
      </w:r>
      <w:proofErr w:type="spellStart"/>
      <w:r w:rsidRPr="00E83DB6">
        <w:rPr>
          <w:rStyle w:val="citation-307"/>
          <w:sz w:val="28"/>
          <w:szCs w:val="28"/>
        </w:rPr>
        <w:t>успішно</w:t>
      </w:r>
      <w:proofErr w:type="spellEnd"/>
      <w:r w:rsidRPr="00226AC7">
        <w:rPr>
          <w:rStyle w:val="citation-307"/>
          <w:sz w:val="28"/>
          <w:szCs w:val="28"/>
          <w:lang w:val="en-US"/>
        </w:rPr>
        <w:t xml:space="preserve"> </w:t>
      </w:r>
      <w:proofErr w:type="spellStart"/>
      <w:r w:rsidRPr="00E83DB6">
        <w:rPr>
          <w:rStyle w:val="citation-307"/>
          <w:sz w:val="28"/>
          <w:szCs w:val="28"/>
        </w:rPr>
        <w:t>здійснено</w:t>
      </w:r>
      <w:proofErr w:type="spellEnd"/>
      <w:r w:rsidRPr="00226AC7">
        <w:rPr>
          <w:rStyle w:val="citation-307"/>
          <w:sz w:val="28"/>
          <w:szCs w:val="28"/>
          <w:lang w:val="en-US"/>
        </w:rPr>
        <w:t xml:space="preserve"> </w:t>
      </w:r>
      <w:proofErr w:type="spellStart"/>
      <w:r w:rsidRPr="00E83DB6">
        <w:rPr>
          <w:rStyle w:val="citation-307"/>
          <w:sz w:val="28"/>
          <w:szCs w:val="28"/>
        </w:rPr>
        <w:t>міграцію</w:t>
      </w:r>
      <w:proofErr w:type="spellEnd"/>
      <w:r w:rsidRPr="00226AC7">
        <w:rPr>
          <w:rStyle w:val="citation-307"/>
          <w:sz w:val="28"/>
          <w:szCs w:val="28"/>
          <w:lang w:val="en-US"/>
        </w:rPr>
        <w:t xml:space="preserve"> REST API </w:t>
      </w:r>
      <w:r w:rsidRPr="00E83DB6">
        <w:rPr>
          <w:rStyle w:val="citation-307"/>
          <w:sz w:val="28"/>
          <w:szCs w:val="28"/>
        </w:rPr>
        <w:t>з</w:t>
      </w:r>
      <w:r w:rsidRPr="00226AC7">
        <w:rPr>
          <w:rStyle w:val="citation-307"/>
          <w:sz w:val="28"/>
          <w:szCs w:val="28"/>
          <w:lang w:val="en-US"/>
        </w:rPr>
        <w:t xml:space="preserve"> </w:t>
      </w:r>
      <w:proofErr w:type="spellStart"/>
      <w:r w:rsidRPr="00E83DB6">
        <w:rPr>
          <w:rStyle w:val="citation-307"/>
          <w:sz w:val="28"/>
          <w:szCs w:val="28"/>
        </w:rPr>
        <w:t>тимчасового</w:t>
      </w:r>
      <w:proofErr w:type="spellEnd"/>
      <w:r w:rsidRPr="00226AC7">
        <w:rPr>
          <w:rStyle w:val="citation-307"/>
          <w:sz w:val="28"/>
          <w:szCs w:val="28"/>
          <w:lang w:val="en-US"/>
        </w:rPr>
        <w:t xml:space="preserve"> in-memory </w:t>
      </w:r>
      <w:proofErr w:type="spellStart"/>
      <w:r w:rsidRPr="00E83DB6">
        <w:rPr>
          <w:rStyle w:val="citation-307"/>
          <w:sz w:val="28"/>
          <w:szCs w:val="28"/>
        </w:rPr>
        <w:t>сховища</w:t>
      </w:r>
      <w:proofErr w:type="spellEnd"/>
      <w:r w:rsidRPr="00226AC7">
        <w:rPr>
          <w:rStyle w:val="citation-307"/>
          <w:sz w:val="28"/>
          <w:szCs w:val="28"/>
          <w:lang w:val="en-US"/>
        </w:rPr>
        <w:t xml:space="preserve"> </w:t>
      </w:r>
      <w:r w:rsidRPr="00E83DB6">
        <w:rPr>
          <w:rStyle w:val="citation-307"/>
          <w:sz w:val="28"/>
          <w:szCs w:val="28"/>
        </w:rPr>
        <w:t>на</w:t>
      </w:r>
      <w:r w:rsidRPr="00226AC7">
        <w:rPr>
          <w:rStyle w:val="citation-307"/>
          <w:sz w:val="28"/>
          <w:szCs w:val="28"/>
          <w:lang w:val="en-US"/>
        </w:rPr>
        <w:t xml:space="preserve"> </w:t>
      </w:r>
      <w:proofErr w:type="spellStart"/>
      <w:r w:rsidRPr="00E83DB6">
        <w:rPr>
          <w:rStyle w:val="citation-307"/>
          <w:sz w:val="28"/>
          <w:szCs w:val="28"/>
        </w:rPr>
        <w:t>повноцінну</w:t>
      </w:r>
      <w:proofErr w:type="spellEnd"/>
      <w:r w:rsidRPr="00226AC7">
        <w:rPr>
          <w:rStyle w:val="citation-307"/>
          <w:sz w:val="28"/>
          <w:szCs w:val="28"/>
          <w:lang w:val="en-US"/>
        </w:rPr>
        <w:t xml:space="preserve"> </w:t>
      </w:r>
      <w:proofErr w:type="spellStart"/>
      <w:r w:rsidRPr="00E83DB6">
        <w:rPr>
          <w:rStyle w:val="citation-307"/>
          <w:sz w:val="28"/>
          <w:szCs w:val="28"/>
        </w:rPr>
        <w:t>документно</w:t>
      </w:r>
      <w:proofErr w:type="spellEnd"/>
      <w:r w:rsidRPr="00226AC7">
        <w:rPr>
          <w:rStyle w:val="citation-307"/>
          <w:sz w:val="28"/>
          <w:szCs w:val="28"/>
          <w:lang w:val="en-US"/>
        </w:rPr>
        <w:t>-</w:t>
      </w:r>
      <w:proofErr w:type="spellStart"/>
      <w:r w:rsidRPr="00E83DB6">
        <w:rPr>
          <w:rStyle w:val="citation-307"/>
          <w:sz w:val="28"/>
          <w:szCs w:val="28"/>
        </w:rPr>
        <w:t>орієнтовану</w:t>
      </w:r>
      <w:proofErr w:type="spellEnd"/>
      <w:r w:rsidRPr="00226AC7">
        <w:rPr>
          <w:rStyle w:val="citation-307"/>
          <w:sz w:val="28"/>
          <w:szCs w:val="28"/>
          <w:lang w:val="en-US"/>
        </w:rPr>
        <w:t xml:space="preserve"> </w:t>
      </w:r>
      <w:r w:rsidRPr="00E83DB6">
        <w:rPr>
          <w:rStyle w:val="citation-307"/>
          <w:sz w:val="28"/>
          <w:szCs w:val="28"/>
        </w:rPr>
        <w:t>базу</w:t>
      </w:r>
      <w:r w:rsidRPr="00226AC7">
        <w:rPr>
          <w:rStyle w:val="citation-307"/>
          <w:sz w:val="28"/>
          <w:szCs w:val="28"/>
          <w:lang w:val="en-US"/>
        </w:rPr>
        <w:t xml:space="preserve"> </w:t>
      </w:r>
      <w:proofErr w:type="spellStart"/>
      <w:r w:rsidRPr="00E83DB6">
        <w:rPr>
          <w:rStyle w:val="citation-307"/>
          <w:sz w:val="28"/>
          <w:szCs w:val="28"/>
        </w:rPr>
        <w:t>даних</w:t>
      </w:r>
      <w:proofErr w:type="spellEnd"/>
      <w:r w:rsidRPr="00226AC7">
        <w:rPr>
          <w:rStyle w:val="citation-307"/>
          <w:sz w:val="28"/>
          <w:szCs w:val="28"/>
          <w:lang w:val="en-US"/>
        </w:rPr>
        <w:t xml:space="preserve"> </w:t>
      </w:r>
      <w:proofErr w:type="gramStart"/>
      <w:r w:rsidRPr="00226AC7">
        <w:rPr>
          <w:rStyle w:val="citation-307"/>
          <w:sz w:val="28"/>
          <w:szCs w:val="28"/>
          <w:lang w:val="en-US"/>
        </w:rPr>
        <w:t xml:space="preserve">MongoDB </w:t>
      </w:r>
      <w:r w:rsidRPr="00226AC7">
        <w:rPr>
          <w:sz w:val="28"/>
          <w:szCs w:val="28"/>
          <w:lang w:val="en-US"/>
        </w:rPr>
        <w:t>.</w:t>
      </w:r>
      <w:proofErr w:type="gramEnd"/>
    </w:p>
    <w:p w14:paraId="2F51EC52" w14:textId="77777777" w:rsidR="00AC4E1C" w:rsidRPr="00E83DB6" w:rsidRDefault="00AC4E1C" w:rsidP="00B45BB2">
      <w:pPr>
        <w:pStyle w:val="ad"/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E83DB6">
        <w:rPr>
          <w:sz w:val="28"/>
          <w:szCs w:val="28"/>
        </w:rPr>
        <w:t>Основними</w:t>
      </w:r>
      <w:proofErr w:type="spellEnd"/>
      <w:r w:rsidRPr="00E83DB6">
        <w:rPr>
          <w:sz w:val="28"/>
          <w:szCs w:val="28"/>
        </w:rPr>
        <w:t xml:space="preserve"> результатами </w:t>
      </w:r>
      <w:proofErr w:type="spellStart"/>
      <w:r w:rsidRPr="00E83DB6">
        <w:rPr>
          <w:sz w:val="28"/>
          <w:szCs w:val="28"/>
        </w:rPr>
        <w:t>роботи</w:t>
      </w:r>
      <w:proofErr w:type="spellEnd"/>
      <w:r w:rsidRPr="00E83DB6">
        <w:rPr>
          <w:sz w:val="28"/>
          <w:szCs w:val="28"/>
        </w:rPr>
        <w:t xml:space="preserve"> є:</w:t>
      </w:r>
    </w:p>
    <w:p w14:paraId="74E3E04D" w14:textId="77777777" w:rsidR="00AC4E1C" w:rsidRPr="00E83DB6" w:rsidRDefault="00AC4E1C" w:rsidP="00B45BB2">
      <w:pPr>
        <w:pStyle w:val="ad"/>
        <w:numPr>
          <w:ilvl w:val="0"/>
          <w:numId w:val="11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E83DB6">
        <w:rPr>
          <w:rStyle w:val="citation-306"/>
          <w:b/>
          <w:bCs/>
          <w:sz w:val="28"/>
          <w:szCs w:val="28"/>
        </w:rPr>
        <w:t>Налаштування</w:t>
      </w:r>
      <w:proofErr w:type="spellEnd"/>
      <w:r w:rsidRPr="00E83DB6">
        <w:rPr>
          <w:rStyle w:val="citation-306"/>
          <w:b/>
          <w:bCs/>
          <w:sz w:val="28"/>
          <w:szCs w:val="28"/>
        </w:rPr>
        <w:t xml:space="preserve"> </w:t>
      </w:r>
      <w:proofErr w:type="spellStart"/>
      <w:r w:rsidRPr="00E83DB6">
        <w:rPr>
          <w:rStyle w:val="citation-306"/>
          <w:b/>
          <w:bCs/>
          <w:sz w:val="28"/>
          <w:szCs w:val="28"/>
        </w:rPr>
        <w:t>хмарного</w:t>
      </w:r>
      <w:proofErr w:type="spellEnd"/>
      <w:r w:rsidRPr="00E83DB6">
        <w:rPr>
          <w:rStyle w:val="citation-306"/>
          <w:b/>
          <w:bCs/>
          <w:sz w:val="28"/>
          <w:szCs w:val="28"/>
        </w:rPr>
        <w:t xml:space="preserve"> </w:t>
      </w:r>
      <w:proofErr w:type="spellStart"/>
      <w:r w:rsidRPr="00E83DB6">
        <w:rPr>
          <w:rStyle w:val="citation-306"/>
          <w:b/>
          <w:bCs/>
          <w:sz w:val="28"/>
          <w:szCs w:val="28"/>
        </w:rPr>
        <w:t>середовища</w:t>
      </w:r>
      <w:proofErr w:type="spellEnd"/>
      <w:r w:rsidRPr="00E83DB6">
        <w:rPr>
          <w:rStyle w:val="citation-306"/>
          <w:b/>
          <w:bCs/>
          <w:sz w:val="28"/>
          <w:szCs w:val="28"/>
        </w:rPr>
        <w:t>:</w:t>
      </w:r>
      <w:r w:rsidRPr="00E83DB6">
        <w:rPr>
          <w:rStyle w:val="citation-306"/>
          <w:sz w:val="28"/>
          <w:szCs w:val="28"/>
        </w:rPr>
        <w:t xml:space="preserve"> Створено кластер у </w:t>
      </w:r>
      <w:proofErr w:type="spellStart"/>
      <w:r w:rsidRPr="00E83DB6">
        <w:rPr>
          <w:rStyle w:val="citation-306"/>
          <w:sz w:val="28"/>
          <w:szCs w:val="28"/>
        </w:rPr>
        <w:t>MongoDB</w:t>
      </w:r>
      <w:proofErr w:type="spellEnd"/>
      <w:r w:rsidRPr="00E83DB6">
        <w:rPr>
          <w:rStyle w:val="citation-306"/>
          <w:sz w:val="28"/>
          <w:szCs w:val="28"/>
        </w:rPr>
        <w:t xml:space="preserve"> Atlas, </w:t>
      </w:r>
      <w:proofErr w:type="spellStart"/>
      <w:r w:rsidRPr="00E83DB6">
        <w:rPr>
          <w:rStyle w:val="citation-306"/>
          <w:sz w:val="28"/>
          <w:szCs w:val="28"/>
        </w:rPr>
        <w:t>налаштовано</w:t>
      </w:r>
      <w:proofErr w:type="spellEnd"/>
      <w:r w:rsidRPr="00E83DB6">
        <w:rPr>
          <w:rStyle w:val="citation-306"/>
          <w:sz w:val="28"/>
          <w:szCs w:val="28"/>
        </w:rPr>
        <w:t xml:space="preserve"> </w:t>
      </w:r>
      <w:proofErr w:type="spellStart"/>
      <w:r w:rsidRPr="00E83DB6">
        <w:rPr>
          <w:rStyle w:val="citation-306"/>
          <w:sz w:val="28"/>
          <w:szCs w:val="28"/>
        </w:rPr>
        <w:t>мережевий</w:t>
      </w:r>
      <w:proofErr w:type="spellEnd"/>
      <w:r w:rsidRPr="00E83DB6">
        <w:rPr>
          <w:rStyle w:val="citation-306"/>
          <w:sz w:val="28"/>
          <w:szCs w:val="28"/>
        </w:rPr>
        <w:t xml:space="preserve"> доступ та </w:t>
      </w:r>
      <w:proofErr w:type="spellStart"/>
      <w:r w:rsidRPr="00E83DB6">
        <w:rPr>
          <w:rStyle w:val="citation-306"/>
          <w:sz w:val="28"/>
          <w:szCs w:val="28"/>
        </w:rPr>
        <w:t>здійснено</w:t>
      </w:r>
      <w:proofErr w:type="spellEnd"/>
      <w:r w:rsidRPr="00E83DB6">
        <w:rPr>
          <w:rStyle w:val="citation-306"/>
          <w:sz w:val="28"/>
          <w:szCs w:val="28"/>
        </w:rPr>
        <w:t xml:space="preserve"> </w:t>
      </w:r>
      <w:proofErr w:type="spellStart"/>
      <w:r w:rsidRPr="00E83DB6">
        <w:rPr>
          <w:rStyle w:val="citation-306"/>
          <w:sz w:val="28"/>
          <w:szCs w:val="28"/>
        </w:rPr>
        <w:t>підключення</w:t>
      </w:r>
      <w:proofErr w:type="spellEnd"/>
      <w:r w:rsidRPr="00E83DB6">
        <w:rPr>
          <w:rStyle w:val="citation-306"/>
          <w:sz w:val="28"/>
          <w:szCs w:val="28"/>
        </w:rPr>
        <w:t xml:space="preserve"> до </w:t>
      </w:r>
      <w:proofErr w:type="spellStart"/>
      <w:r w:rsidRPr="00E83DB6">
        <w:rPr>
          <w:rStyle w:val="citation-306"/>
          <w:sz w:val="28"/>
          <w:szCs w:val="28"/>
        </w:rPr>
        <w:t>бази</w:t>
      </w:r>
      <w:proofErr w:type="spellEnd"/>
      <w:r w:rsidRPr="00E83DB6">
        <w:rPr>
          <w:rStyle w:val="citation-306"/>
          <w:sz w:val="28"/>
          <w:szCs w:val="28"/>
        </w:rPr>
        <w:t xml:space="preserve"> </w:t>
      </w:r>
      <w:proofErr w:type="spellStart"/>
      <w:r w:rsidRPr="00E83DB6">
        <w:rPr>
          <w:rStyle w:val="citation-306"/>
          <w:sz w:val="28"/>
          <w:szCs w:val="28"/>
        </w:rPr>
        <w:t>даних</w:t>
      </w:r>
      <w:proofErr w:type="spellEnd"/>
      <w:r w:rsidRPr="00E83DB6">
        <w:rPr>
          <w:rStyle w:val="citation-306"/>
          <w:sz w:val="28"/>
          <w:szCs w:val="28"/>
        </w:rPr>
        <w:t xml:space="preserve"> за </w:t>
      </w:r>
      <w:proofErr w:type="spellStart"/>
      <w:r w:rsidRPr="00E83DB6">
        <w:rPr>
          <w:rStyle w:val="citation-306"/>
          <w:sz w:val="28"/>
          <w:szCs w:val="28"/>
        </w:rPr>
        <w:lastRenderedPageBreak/>
        <w:t>допомогою</w:t>
      </w:r>
      <w:proofErr w:type="spellEnd"/>
      <w:r w:rsidRPr="00E83DB6">
        <w:rPr>
          <w:rStyle w:val="citation-306"/>
          <w:sz w:val="28"/>
          <w:szCs w:val="28"/>
        </w:rPr>
        <w:t xml:space="preserve"> </w:t>
      </w:r>
      <w:proofErr w:type="spellStart"/>
      <w:r w:rsidRPr="00E83DB6">
        <w:rPr>
          <w:rStyle w:val="citation-306"/>
          <w:sz w:val="28"/>
          <w:szCs w:val="28"/>
        </w:rPr>
        <w:t>візуального</w:t>
      </w:r>
      <w:proofErr w:type="spellEnd"/>
      <w:r w:rsidRPr="00E83DB6">
        <w:rPr>
          <w:rStyle w:val="citation-306"/>
          <w:sz w:val="28"/>
          <w:szCs w:val="28"/>
        </w:rPr>
        <w:t xml:space="preserve"> </w:t>
      </w:r>
      <w:proofErr w:type="spellStart"/>
      <w:r w:rsidRPr="00E83DB6">
        <w:rPr>
          <w:rStyle w:val="citation-306"/>
          <w:sz w:val="28"/>
          <w:szCs w:val="28"/>
        </w:rPr>
        <w:t>клієнта</w:t>
      </w:r>
      <w:proofErr w:type="spellEnd"/>
      <w:r w:rsidRPr="00E83DB6">
        <w:rPr>
          <w:rStyle w:val="citation-306"/>
          <w:sz w:val="28"/>
          <w:szCs w:val="28"/>
        </w:rPr>
        <w:t xml:space="preserve"> </w:t>
      </w:r>
      <w:proofErr w:type="spellStart"/>
      <w:r w:rsidRPr="00E83DB6">
        <w:rPr>
          <w:rStyle w:val="citation-306"/>
          <w:sz w:val="28"/>
          <w:szCs w:val="28"/>
        </w:rPr>
        <w:t>MongoDB</w:t>
      </w:r>
      <w:proofErr w:type="spellEnd"/>
      <w:r w:rsidRPr="00E83DB6">
        <w:rPr>
          <w:rStyle w:val="citation-306"/>
          <w:sz w:val="28"/>
          <w:szCs w:val="28"/>
        </w:rPr>
        <w:t xml:space="preserve"> Compass для </w:t>
      </w:r>
      <w:proofErr w:type="spellStart"/>
      <w:r w:rsidRPr="00E83DB6">
        <w:rPr>
          <w:rStyle w:val="citation-306"/>
          <w:sz w:val="28"/>
          <w:szCs w:val="28"/>
        </w:rPr>
        <w:t>зручного</w:t>
      </w:r>
      <w:proofErr w:type="spellEnd"/>
      <w:r w:rsidRPr="00E83DB6">
        <w:rPr>
          <w:rStyle w:val="citation-306"/>
          <w:sz w:val="28"/>
          <w:szCs w:val="28"/>
        </w:rPr>
        <w:t xml:space="preserve"> </w:t>
      </w:r>
      <w:proofErr w:type="spellStart"/>
      <w:r w:rsidRPr="00E83DB6">
        <w:rPr>
          <w:rStyle w:val="citation-306"/>
          <w:sz w:val="28"/>
          <w:szCs w:val="28"/>
        </w:rPr>
        <w:t>керування</w:t>
      </w:r>
      <w:proofErr w:type="spellEnd"/>
      <w:r w:rsidRPr="00E83DB6">
        <w:rPr>
          <w:rStyle w:val="citation-306"/>
          <w:sz w:val="28"/>
          <w:szCs w:val="28"/>
        </w:rPr>
        <w:t xml:space="preserve"> </w:t>
      </w:r>
      <w:proofErr w:type="gramStart"/>
      <w:r w:rsidRPr="00E83DB6">
        <w:rPr>
          <w:rStyle w:val="citation-306"/>
          <w:sz w:val="28"/>
          <w:szCs w:val="28"/>
        </w:rPr>
        <w:t xml:space="preserve">документами </w:t>
      </w:r>
      <w:r w:rsidRPr="00E83DB6">
        <w:rPr>
          <w:sz w:val="28"/>
          <w:szCs w:val="28"/>
        </w:rPr>
        <w:t>.</w:t>
      </w:r>
      <w:proofErr w:type="gramEnd"/>
    </w:p>
    <w:p w14:paraId="6520D3FF" w14:textId="77777777" w:rsidR="00AC4E1C" w:rsidRPr="00E83DB6" w:rsidRDefault="00AC4E1C" w:rsidP="00B45BB2">
      <w:pPr>
        <w:pStyle w:val="ad"/>
        <w:numPr>
          <w:ilvl w:val="0"/>
          <w:numId w:val="11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E83DB6">
        <w:rPr>
          <w:b/>
          <w:bCs/>
          <w:sz w:val="28"/>
          <w:szCs w:val="28"/>
        </w:rPr>
        <w:t>Інтеграція</w:t>
      </w:r>
      <w:proofErr w:type="spellEnd"/>
      <w:r w:rsidRPr="00E83DB6">
        <w:rPr>
          <w:b/>
          <w:bCs/>
          <w:sz w:val="28"/>
          <w:szCs w:val="28"/>
        </w:rPr>
        <w:t xml:space="preserve"> </w:t>
      </w:r>
      <w:proofErr w:type="spellStart"/>
      <w:r w:rsidRPr="00E83DB6">
        <w:rPr>
          <w:b/>
          <w:bCs/>
          <w:sz w:val="28"/>
          <w:szCs w:val="28"/>
        </w:rPr>
        <w:t>Mongoose</w:t>
      </w:r>
      <w:proofErr w:type="spellEnd"/>
      <w:r w:rsidRPr="00E83DB6">
        <w:rPr>
          <w:b/>
          <w:bCs/>
          <w:sz w:val="28"/>
          <w:szCs w:val="28"/>
        </w:rPr>
        <w:t>:</w:t>
      </w:r>
      <w:r w:rsidRPr="00E83DB6">
        <w:rPr>
          <w:sz w:val="28"/>
          <w:szCs w:val="28"/>
        </w:rPr>
        <w:t xml:space="preserve"> </w:t>
      </w:r>
      <w:proofErr w:type="spellStart"/>
      <w:r w:rsidRPr="00E83DB6">
        <w:rPr>
          <w:sz w:val="28"/>
          <w:szCs w:val="28"/>
        </w:rPr>
        <w:t>Налаштовано</w:t>
      </w:r>
      <w:proofErr w:type="spellEnd"/>
      <w:r w:rsidRPr="00E83DB6">
        <w:rPr>
          <w:sz w:val="28"/>
          <w:szCs w:val="28"/>
        </w:rPr>
        <w:t xml:space="preserve"> </w:t>
      </w:r>
      <w:proofErr w:type="spellStart"/>
      <w:r w:rsidRPr="00E83DB6">
        <w:rPr>
          <w:sz w:val="28"/>
          <w:szCs w:val="28"/>
        </w:rPr>
        <w:t>підключення</w:t>
      </w:r>
      <w:proofErr w:type="spellEnd"/>
      <w:r w:rsidRPr="00E83DB6">
        <w:rPr>
          <w:sz w:val="28"/>
          <w:szCs w:val="28"/>
        </w:rPr>
        <w:t xml:space="preserve"> Express-</w:t>
      </w:r>
      <w:proofErr w:type="spellStart"/>
      <w:r w:rsidRPr="00E83DB6">
        <w:rPr>
          <w:sz w:val="28"/>
          <w:szCs w:val="28"/>
        </w:rPr>
        <w:t>застосунку</w:t>
      </w:r>
      <w:proofErr w:type="spellEnd"/>
      <w:r w:rsidRPr="00E83DB6">
        <w:rPr>
          <w:sz w:val="28"/>
          <w:szCs w:val="28"/>
        </w:rPr>
        <w:t xml:space="preserve"> до </w:t>
      </w:r>
      <w:proofErr w:type="spellStart"/>
      <w:r w:rsidRPr="00E83DB6">
        <w:rPr>
          <w:sz w:val="28"/>
          <w:szCs w:val="28"/>
        </w:rPr>
        <w:t>MongoDB</w:t>
      </w:r>
      <w:proofErr w:type="spellEnd"/>
      <w:r w:rsidRPr="00E83DB6">
        <w:rPr>
          <w:sz w:val="28"/>
          <w:szCs w:val="28"/>
        </w:rPr>
        <w:t xml:space="preserve"> за </w:t>
      </w:r>
      <w:proofErr w:type="spellStart"/>
      <w:r w:rsidRPr="00E83DB6">
        <w:rPr>
          <w:sz w:val="28"/>
          <w:szCs w:val="28"/>
        </w:rPr>
        <w:t>допомогою</w:t>
      </w:r>
      <w:proofErr w:type="spellEnd"/>
      <w:r w:rsidRPr="00E83DB6">
        <w:rPr>
          <w:sz w:val="28"/>
          <w:szCs w:val="28"/>
        </w:rPr>
        <w:t xml:space="preserve"> </w:t>
      </w:r>
      <w:proofErr w:type="spellStart"/>
      <w:r w:rsidRPr="00E83DB6">
        <w:rPr>
          <w:sz w:val="28"/>
          <w:szCs w:val="28"/>
        </w:rPr>
        <w:t>Mongoose</w:t>
      </w:r>
      <w:proofErr w:type="spellEnd"/>
      <w:r w:rsidRPr="00E83DB6">
        <w:rPr>
          <w:sz w:val="28"/>
          <w:szCs w:val="28"/>
        </w:rPr>
        <w:t xml:space="preserve"> ODM. </w:t>
      </w:r>
      <w:proofErr w:type="spellStart"/>
      <w:r w:rsidRPr="00E83DB6">
        <w:rPr>
          <w:rStyle w:val="citation-305"/>
          <w:sz w:val="28"/>
          <w:szCs w:val="28"/>
        </w:rPr>
        <w:t>Впроваджено</w:t>
      </w:r>
      <w:proofErr w:type="spellEnd"/>
      <w:r w:rsidRPr="00E83DB6">
        <w:rPr>
          <w:rStyle w:val="citation-305"/>
          <w:sz w:val="28"/>
          <w:szCs w:val="28"/>
        </w:rPr>
        <w:t xml:space="preserve"> </w:t>
      </w:r>
      <w:proofErr w:type="spellStart"/>
      <w:r w:rsidRPr="00E83DB6">
        <w:rPr>
          <w:rStyle w:val="citation-305"/>
          <w:sz w:val="28"/>
          <w:szCs w:val="28"/>
        </w:rPr>
        <w:t>патерн</w:t>
      </w:r>
      <w:proofErr w:type="spellEnd"/>
      <w:r w:rsidRPr="00E83DB6">
        <w:rPr>
          <w:rStyle w:val="citation-305"/>
          <w:sz w:val="28"/>
          <w:szCs w:val="28"/>
        </w:rPr>
        <w:t xml:space="preserve"> </w:t>
      </w:r>
      <w:proofErr w:type="spellStart"/>
      <w:r w:rsidRPr="00E83DB6">
        <w:rPr>
          <w:rStyle w:val="citation-305"/>
          <w:sz w:val="28"/>
          <w:szCs w:val="28"/>
        </w:rPr>
        <w:t>graceful</w:t>
      </w:r>
      <w:proofErr w:type="spellEnd"/>
      <w:r w:rsidRPr="00E83DB6">
        <w:rPr>
          <w:rStyle w:val="citation-305"/>
          <w:sz w:val="28"/>
          <w:szCs w:val="28"/>
        </w:rPr>
        <w:t xml:space="preserve"> </w:t>
      </w:r>
      <w:proofErr w:type="spellStart"/>
      <w:r w:rsidRPr="00E83DB6">
        <w:rPr>
          <w:rStyle w:val="citation-305"/>
          <w:sz w:val="28"/>
          <w:szCs w:val="28"/>
        </w:rPr>
        <w:t>shutdown</w:t>
      </w:r>
      <w:proofErr w:type="spellEnd"/>
      <w:r w:rsidRPr="00E83DB6">
        <w:rPr>
          <w:rStyle w:val="citation-305"/>
          <w:sz w:val="28"/>
          <w:szCs w:val="28"/>
        </w:rPr>
        <w:t xml:space="preserve"> для </w:t>
      </w:r>
      <w:proofErr w:type="spellStart"/>
      <w:r w:rsidRPr="00E83DB6">
        <w:rPr>
          <w:rStyle w:val="citation-305"/>
          <w:sz w:val="28"/>
          <w:szCs w:val="28"/>
        </w:rPr>
        <w:t>коректного</w:t>
      </w:r>
      <w:proofErr w:type="spellEnd"/>
      <w:r w:rsidRPr="00E83DB6">
        <w:rPr>
          <w:rStyle w:val="citation-305"/>
          <w:sz w:val="28"/>
          <w:szCs w:val="28"/>
        </w:rPr>
        <w:t xml:space="preserve"> </w:t>
      </w:r>
      <w:proofErr w:type="spellStart"/>
      <w:r w:rsidRPr="00E83DB6">
        <w:rPr>
          <w:rStyle w:val="citation-305"/>
          <w:sz w:val="28"/>
          <w:szCs w:val="28"/>
        </w:rPr>
        <w:t>закриття</w:t>
      </w:r>
      <w:proofErr w:type="spellEnd"/>
      <w:r w:rsidRPr="00E83DB6">
        <w:rPr>
          <w:rStyle w:val="citation-305"/>
          <w:sz w:val="28"/>
          <w:szCs w:val="28"/>
        </w:rPr>
        <w:t xml:space="preserve"> </w:t>
      </w:r>
      <w:proofErr w:type="spellStart"/>
      <w:r w:rsidRPr="00E83DB6">
        <w:rPr>
          <w:rStyle w:val="citation-305"/>
          <w:sz w:val="28"/>
          <w:szCs w:val="28"/>
        </w:rPr>
        <w:t>з'єднань</w:t>
      </w:r>
      <w:proofErr w:type="spellEnd"/>
      <w:r w:rsidRPr="00E83DB6">
        <w:rPr>
          <w:rStyle w:val="citation-305"/>
          <w:sz w:val="28"/>
          <w:szCs w:val="28"/>
        </w:rPr>
        <w:t xml:space="preserve"> </w:t>
      </w:r>
      <w:proofErr w:type="spellStart"/>
      <w:r w:rsidRPr="00E83DB6">
        <w:rPr>
          <w:rStyle w:val="citation-305"/>
          <w:sz w:val="28"/>
          <w:szCs w:val="28"/>
        </w:rPr>
        <w:t>із</w:t>
      </w:r>
      <w:proofErr w:type="spellEnd"/>
      <w:r w:rsidRPr="00E83DB6">
        <w:rPr>
          <w:rStyle w:val="citation-305"/>
          <w:sz w:val="28"/>
          <w:szCs w:val="28"/>
        </w:rPr>
        <w:t xml:space="preserve"> базою </w:t>
      </w:r>
      <w:proofErr w:type="spellStart"/>
      <w:r w:rsidRPr="00E83DB6">
        <w:rPr>
          <w:rStyle w:val="citation-305"/>
          <w:sz w:val="28"/>
          <w:szCs w:val="28"/>
        </w:rPr>
        <w:t>даних</w:t>
      </w:r>
      <w:proofErr w:type="spellEnd"/>
      <w:r w:rsidRPr="00E83DB6">
        <w:rPr>
          <w:rStyle w:val="citation-305"/>
          <w:sz w:val="28"/>
          <w:szCs w:val="28"/>
        </w:rPr>
        <w:t xml:space="preserve"> при </w:t>
      </w:r>
      <w:proofErr w:type="spellStart"/>
      <w:r w:rsidRPr="00E83DB6">
        <w:rPr>
          <w:rStyle w:val="citation-305"/>
          <w:sz w:val="28"/>
          <w:szCs w:val="28"/>
        </w:rPr>
        <w:t>завершенні</w:t>
      </w:r>
      <w:proofErr w:type="spellEnd"/>
      <w:r w:rsidRPr="00E83DB6">
        <w:rPr>
          <w:rStyle w:val="citation-305"/>
          <w:sz w:val="28"/>
          <w:szCs w:val="28"/>
        </w:rPr>
        <w:t xml:space="preserve"> </w:t>
      </w:r>
      <w:proofErr w:type="spellStart"/>
      <w:r w:rsidRPr="00E83DB6">
        <w:rPr>
          <w:rStyle w:val="citation-305"/>
          <w:sz w:val="28"/>
          <w:szCs w:val="28"/>
        </w:rPr>
        <w:t>роботи</w:t>
      </w:r>
      <w:proofErr w:type="spellEnd"/>
      <w:r w:rsidRPr="00E83DB6">
        <w:rPr>
          <w:rStyle w:val="citation-305"/>
          <w:sz w:val="28"/>
          <w:szCs w:val="28"/>
        </w:rPr>
        <w:t xml:space="preserve"> </w:t>
      </w:r>
      <w:proofErr w:type="gramStart"/>
      <w:r w:rsidRPr="00E83DB6">
        <w:rPr>
          <w:rStyle w:val="citation-305"/>
          <w:sz w:val="28"/>
          <w:szCs w:val="28"/>
        </w:rPr>
        <w:t xml:space="preserve">сервера </w:t>
      </w:r>
      <w:r w:rsidRPr="00E83DB6">
        <w:rPr>
          <w:sz w:val="28"/>
          <w:szCs w:val="28"/>
        </w:rPr>
        <w:t>.</w:t>
      </w:r>
      <w:proofErr w:type="gramEnd"/>
    </w:p>
    <w:p w14:paraId="3771B860" w14:textId="2681BFE0" w:rsidR="00AC4E1C" w:rsidRPr="00E83DB6" w:rsidRDefault="00AC4E1C" w:rsidP="00B45BB2">
      <w:pPr>
        <w:pStyle w:val="ad"/>
        <w:numPr>
          <w:ilvl w:val="0"/>
          <w:numId w:val="11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E83DB6">
        <w:rPr>
          <w:b/>
          <w:bCs/>
          <w:sz w:val="28"/>
          <w:szCs w:val="28"/>
        </w:rPr>
        <w:t>Проєктування</w:t>
      </w:r>
      <w:proofErr w:type="spellEnd"/>
      <w:r w:rsidRPr="00E83DB6">
        <w:rPr>
          <w:b/>
          <w:bCs/>
          <w:sz w:val="28"/>
          <w:szCs w:val="28"/>
        </w:rPr>
        <w:t xml:space="preserve"> </w:t>
      </w:r>
      <w:proofErr w:type="spellStart"/>
      <w:r w:rsidRPr="00E83DB6">
        <w:rPr>
          <w:b/>
          <w:bCs/>
          <w:sz w:val="28"/>
          <w:szCs w:val="28"/>
        </w:rPr>
        <w:t>схеми</w:t>
      </w:r>
      <w:proofErr w:type="spellEnd"/>
      <w:r w:rsidRPr="00E83DB6">
        <w:rPr>
          <w:b/>
          <w:bCs/>
          <w:sz w:val="28"/>
          <w:szCs w:val="28"/>
        </w:rPr>
        <w:t xml:space="preserve"> </w:t>
      </w:r>
      <w:proofErr w:type="spellStart"/>
      <w:r w:rsidRPr="00E83DB6">
        <w:rPr>
          <w:b/>
          <w:bCs/>
          <w:sz w:val="28"/>
          <w:szCs w:val="28"/>
        </w:rPr>
        <w:t>даних</w:t>
      </w:r>
      <w:proofErr w:type="spellEnd"/>
      <w:r w:rsidRPr="00E83DB6">
        <w:rPr>
          <w:b/>
          <w:bCs/>
          <w:sz w:val="28"/>
          <w:szCs w:val="28"/>
        </w:rPr>
        <w:t>:</w:t>
      </w:r>
      <w:r w:rsidRPr="00E83DB6">
        <w:rPr>
          <w:sz w:val="28"/>
          <w:szCs w:val="28"/>
        </w:rPr>
        <w:t xml:space="preserve"> Створено </w:t>
      </w:r>
      <w:proofErr w:type="spellStart"/>
      <w:r w:rsidRPr="00E83DB6">
        <w:rPr>
          <w:sz w:val="28"/>
          <w:szCs w:val="28"/>
        </w:rPr>
        <w:t>Mongoose</w:t>
      </w:r>
      <w:proofErr w:type="spellEnd"/>
      <w:r w:rsidRPr="00E83DB6">
        <w:rPr>
          <w:sz w:val="28"/>
          <w:szCs w:val="28"/>
        </w:rPr>
        <w:t xml:space="preserve">-схему для </w:t>
      </w:r>
      <w:proofErr w:type="spellStart"/>
      <w:r w:rsidRPr="00E83DB6">
        <w:rPr>
          <w:sz w:val="28"/>
          <w:szCs w:val="28"/>
        </w:rPr>
        <w:t>сутності</w:t>
      </w:r>
      <w:proofErr w:type="spellEnd"/>
      <w:r w:rsidRPr="00E83DB6">
        <w:rPr>
          <w:sz w:val="28"/>
          <w:szCs w:val="28"/>
        </w:rPr>
        <w:t xml:space="preserve"> </w:t>
      </w:r>
      <w:proofErr w:type="spellStart"/>
      <w:r w:rsidRPr="00E83DB6">
        <w:rPr>
          <w:sz w:val="28"/>
          <w:szCs w:val="28"/>
        </w:rPr>
        <w:t>автомобіля</w:t>
      </w:r>
      <w:proofErr w:type="spellEnd"/>
      <w:r w:rsidRPr="00E83DB6">
        <w:rPr>
          <w:sz w:val="28"/>
          <w:szCs w:val="28"/>
        </w:rPr>
        <w:t xml:space="preserve">, яка </w:t>
      </w:r>
      <w:proofErr w:type="spellStart"/>
      <w:r w:rsidRPr="00E83DB6">
        <w:rPr>
          <w:sz w:val="28"/>
          <w:szCs w:val="28"/>
        </w:rPr>
        <w:t>працює</w:t>
      </w:r>
      <w:proofErr w:type="spellEnd"/>
      <w:r w:rsidRPr="00E83DB6">
        <w:rPr>
          <w:sz w:val="28"/>
          <w:szCs w:val="28"/>
        </w:rPr>
        <w:t xml:space="preserve"> в </w:t>
      </w:r>
      <w:proofErr w:type="spellStart"/>
      <w:r w:rsidRPr="00E83DB6">
        <w:rPr>
          <w:sz w:val="28"/>
          <w:szCs w:val="28"/>
        </w:rPr>
        <w:t>синергії</w:t>
      </w:r>
      <w:proofErr w:type="spellEnd"/>
      <w:r w:rsidRPr="00E83DB6">
        <w:rPr>
          <w:sz w:val="28"/>
          <w:szCs w:val="28"/>
        </w:rPr>
        <w:t xml:space="preserve"> з </w:t>
      </w:r>
      <w:proofErr w:type="spellStart"/>
      <w:r w:rsidRPr="00E83DB6">
        <w:rPr>
          <w:sz w:val="28"/>
          <w:szCs w:val="28"/>
        </w:rPr>
        <w:t>Zod-валідацією</w:t>
      </w:r>
      <w:proofErr w:type="spellEnd"/>
      <w:r w:rsidRPr="00E83DB6">
        <w:rPr>
          <w:sz w:val="28"/>
          <w:szCs w:val="28"/>
        </w:rPr>
        <w:t xml:space="preserve">. </w:t>
      </w:r>
      <w:proofErr w:type="spellStart"/>
      <w:r w:rsidRPr="00E83DB6">
        <w:rPr>
          <w:rStyle w:val="citation-304"/>
          <w:sz w:val="28"/>
          <w:szCs w:val="28"/>
        </w:rPr>
        <w:t>Реалізовано</w:t>
      </w:r>
      <w:proofErr w:type="spellEnd"/>
      <w:r w:rsidRPr="00E83DB6">
        <w:rPr>
          <w:rStyle w:val="citation-304"/>
          <w:sz w:val="28"/>
          <w:szCs w:val="28"/>
        </w:rPr>
        <w:t xml:space="preserve"> </w:t>
      </w:r>
      <w:proofErr w:type="spellStart"/>
      <w:r w:rsidRPr="00E83DB6">
        <w:rPr>
          <w:rStyle w:val="citation-304"/>
          <w:sz w:val="28"/>
          <w:szCs w:val="28"/>
        </w:rPr>
        <w:t>кастомні</w:t>
      </w:r>
      <w:proofErr w:type="spellEnd"/>
      <w:r w:rsidRPr="00E83DB6">
        <w:rPr>
          <w:rStyle w:val="citation-304"/>
          <w:sz w:val="28"/>
          <w:szCs w:val="28"/>
        </w:rPr>
        <w:t xml:space="preserve"> </w:t>
      </w:r>
      <w:proofErr w:type="spellStart"/>
      <w:r w:rsidRPr="00E83DB6">
        <w:rPr>
          <w:rStyle w:val="citation-304"/>
          <w:sz w:val="28"/>
          <w:szCs w:val="28"/>
        </w:rPr>
        <w:t>валідатори</w:t>
      </w:r>
      <w:proofErr w:type="spellEnd"/>
      <w:r w:rsidRPr="00E83DB6">
        <w:rPr>
          <w:rStyle w:val="citation-304"/>
          <w:sz w:val="28"/>
          <w:szCs w:val="28"/>
        </w:rPr>
        <w:t xml:space="preserve">, </w:t>
      </w:r>
      <w:proofErr w:type="spellStart"/>
      <w:r w:rsidRPr="00E83DB6">
        <w:rPr>
          <w:rStyle w:val="citation-304"/>
          <w:sz w:val="28"/>
          <w:szCs w:val="28"/>
        </w:rPr>
        <w:t>значення</w:t>
      </w:r>
      <w:proofErr w:type="spellEnd"/>
      <w:r w:rsidRPr="00E83DB6">
        <w:rPr>
          <w:rStyle w:val="citation-304"/>
          <w:sz w:val="28"/>
          <w:szCs w:val="28"/>
        </w:rPr>
        <w:t xml:space="preserve"> за </w:t>
      </w:r>
      <w:proofErr w:type="spellStart"/>
      <w:r w:rsidRPr="00E83DB6">
        <w:rPr>
          <w:rStyle w:val="citation-304"/>
          <w:sz w:val="28"/>
          <w:szCs w:val="28"/>
        </w:rPr>
        <w:t>замовчуванням</w:t>
      </w:r>
      <w:proofErr w:type="spellEnd"/>
      <w:r w:rsidRPr="00E83DB6">
        <w:rPr>
          <w:rStyle w:val="citation-304"/>
          <w:sz w:val="28"/>
          <w:szCs w:val="28"/>
        </w:rPr>
        <w:t xml:space="preserve"> та </w:t>
      </w:r>
      <w:proofErr w:type="spellStart"/>
      <w:r w:rsidRPr="00E83DB6">
        <w:rPr>
          <w:rStyle w:val="citation-304"/>
          <w:sz w:val="28"/>
          <w:szCs w:val="28"/>
        </w:rPr>
        <w:t>віртуальні</w:t>
      </w:r>
      <w:proofErr w:type="spellEnd"/>
      <w:r w:rsidRPr="00E83DB6">
        <w:rPr>
          <w:rStyle w:val="citation-304"/>
          <w:sz w:val="28"/>
          <w:szCs w:val="28"/>
        </w:rPr>
        <w:t xml:space="preserve"> </w:t>
      </w:r>
      <w:proofErr w:type="spellStart"/>
      <w:r w:rsidRPr="00E83DB6">
        <w:rPr>
          <w:rStyle w:val="citation-304"/>
          <w:sz w:val="28"/>
          <w:szCs w:val="28"/>
        </w:rPr>
        <w:t>властивості</w:t>
      </w:r>
      <w:proofErr w:type="spellEnd"/>
      <w:r w:rsidRPr="00E83DB6">
        <w:rPr>
          <w:rStyle w:val="citation-304"/>
          <w:sz w:val="28"/>
          <w:szCs w:val="28"/>
        </w:rPr>
        <w:t xml:space="preserve"> (</w:t>
      </w:r>
      <w:proofErr w:type="spellStart"/>
      <w:r w:rsidRPr="00E83DB6">
        <w:rPr>
          <w:rStyle w:val="citation-304"/>
          <w:sz w:val="28"/>
          <w:szCs w:val="28"/>
        </w:rPr>
        <w:t>обчислюване</w:t>
      </w:r>
      <w:proofErr w:type="spellEnd"/>
      <w:r w:rsidRPr="00E83DB6">
        <w:rPr>
          <w:rStyle w:val="citation-304"/>
          <w:sz w:val="28"/>
          <w:szCs w:val="28"/>
        </w:rPr>
        <w:t xml:space="preserve"> поле </w:t>
      </w:r>
      <w:proofErr w:type="spellStart"/>
      <w:r w:rsidRPr="00E83DB6">
        <w:rPr>
          <w:rStyle w:val="citation-304"/>
          <w:sz w:val="28"/>
          <w:szCs w:val="28"/>
        </w:rPr>
        <w:t>carAge</w:t>
      </w:r>
      <w:proofErr w:type="spellEnd"/>
      <w:r w:rsidRPr="00E83DB6">
        <w:rPr>
          <w:rStyle w:val="citation-304"/>
          <w:sz w:val="28"/>
          <w:szCs w:val="28"/>
        </w:rPr>
        <w:t xml:space="preserve">), </w:t>
      </w:r>
      <w:proofErr w:type="spellStart"/>
      <w:r w:rsidRPr="00E83DB6">
        <w:rPr>
          <w:rStyle w:val="citation-304"/>
          <w:sz w:val="28"/>
          <w:szCs w:val="28"/>
        </w:rPr>
        <w:t>які</w:t>
      </w:r>
      <w:proofErr w:type="spellEnd"/>
      <w:r w:rsidRPr="00E83DB6">
        <w:rPr>
          <w:rStyle w:val="citation-304"/>
          <w:sz w:val="28"/>
          <w:szCs w:val="28"/>
        </w:rPr>
        <w:t xml:space="preserve"> автоматично </w:t>
      </w:r>
      <w:proofErr w:type="spellStart"/>
      <w:r w:rsidRPr="00E83DB6">
        <w:rPr>
          <w:rStyle w:val="citation-304"/>
          <w:sz w:val="28"/>
          <w:szCs w:val="28"/>
        </w:rPr>
        <w:t>включаються</w:t>
      </w:r>
      <w:proofErr w:type="spellEnd"/>
      <w:r w:rsidRPr="00E83DB6">
        <w:rPr>
          <w:rStyle w:val="citation-304"/>
          <w:sz w:val="28"/>
          <w:szCs w:val="28"/>
        </w:rPr>
        <w:t xml:space="preserve"> у JSON-</w:t>
      </w:r>
      <w:proofErr w:type="spellStart"/>
      <w:r w:rsidRPr="00E83DB6">
        <w:rPr>
          <w:rStyle w:val="citation-304"/>
          <w:sz w:val="28"/>
          <w:szCs w:val="28"/>
        </w:rPr>
        <w:t>відповідь</w:t>
      </w:r>
      <w:proofErr w:type="spellEnd"/>
      <w:r w:rsidR="001144AE">
        <w:rPr>
          <w:rStyle w:val="citation-304"/>
          <w:sz w:val="28"/>
          <w:szCs w:val="28"/>
          <w:lang w:val="uk-UA"/>
        </w:rPr>
        <w:t>.</w:t>
      </w:r>
    </w:p>
    <w:p w14:paraId="20BB1371" w14:textId="77777777" w:rsidR="00AC4E1C" w:rsidRPr="00E83DB6" w:rsidRDefault="00AC4E1C" w:rsidP="00B45BB2">
      <w:pPr>
        <w:pStyle w:val="ad"/>
        <w:numPr>
          <w:ilvl w:val="0"/>
          <w:numId w:val="11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E83DB6">
        <w:rPr>
          <w:rStyle w:val="citation-303"/>
          <w:b/>
          <w:bCs/>
          <w:sz w:val="28"/>
          <w:szCs w:val="28"/>
        </w:rPr>
        <w:t>Міграція</w:t>
      </w:r>
      <w:proofErr w:type="spellEnd"/>
      <w:r w:rsidRPr="00E83DB6">
        <w:rPr>
          <w:rStyle w:val="citation-303"/>
          <w:b/>
          <w:bCs/>
          <w:sz w:val="28"/>
          <w:szCs w:val="28"/>
        </w:rPr>
        <w:t xml:space="preserve"> CRUD та </w:t>
      </w:r>
      <w:proofErr w:type="spellStart"/>
      <w:r w:rsidRPr="00E83DB6">
        <w:rPr>
          <w:rStyle w:val="citation-303"/>
          <w:b/>
          <w:bCs/>
          <w:sz w:val="28"/>
          <w:szCs w:val="28"/>
        </w:rPr>
        <w:t>Query</w:t>
      </w:r>
      <w:proofErr w:type="spellEnd"/>
      <w:r w:rsidRPr="00E83DB6">
        <w:rPr>
          <w:rStyle w:val="citation-303"/>
          <w:b/>
          <w:bCs/>
          <w:sz w:val="28"/>
          <w:szCs w:val="28"/>
        </w:rPr>
        <w:t xml:space="preserve"> API:</w:t>
      </w:r>
      <w:r w:rsidRPr="00E83DB6">
        <w:rPr>
          <w:rStyle w:val="citation-303"/>
          <w:sz w:val="28"/>
          <w:szCs w:val="28"/>
        </w:rPr>
        <w:t xml:space="preserve"> </w:t>
      </w:r>
      <w:proofErr w:type="spellStart"/>
      <w:r w:rsidRPr="00E83DB6">
        <w:rPr>
          <w:rStyle w:val="citation-303"/>
          <w:sz w:val="28"/>
          <w:szCs w:val="28"/>
        </w:rPr>
        <w:t>Всі</w:t>
      </w:r>
      <w:proofErr w:type="spellEnd"/>
      <w:r w:rsidRPr="00E83DB6">
        <w:rPr>
          <w:rStyle w:val="citation-303"/>
          <w:sz w:val="28"/>
          <w:szCs w:val="28"/>
        </w:rPr>
        <w:t xml:space="preserve"> </w:t>
      </w:r>
      <w:proofErr w:type="spellStart"/>
      <w:r w:rsidRPr="00E83DB6">
        <w:rPr>
          <w:rStyle w:val="citation-303"/>
          <w:sz w:val="28"/>
          <w:szCs w:val="28"/>
        </w:rPr>
        <w:t>операції</w:t>
      </w:r>
      <w:proofErr w:type="spellEnd"/>
      <w:r w:rsidRPr="00E83DB6">
        <w:rPr>
          <w:rStyle w:val="citation-303"/>
          <w:sz w:val="28"/>
          <w:szCs w:val="28"/>
        </w:rPr>
        <w:t xml:space="preserve"> </w:t>
      </w:r>
      <w:proofErr w:type="spellStart"/>
      <w:r w:rsidRPr="00E83DB6">
        <w:rPr>
          <w:rStyle w:val="citation-303"/>
          <w:sz w:val="28"/>
          <w:szCs w:val="28"/>
        </w:rPr>
        <w:t>зі</w:t>
      </w:r>
      <w:proofErr w:type="spellEnd"/>
      <w:r w:rsidRPr="00E83DB6">
        <w:rPr>
          <w:rStyle w:val="citation-303"/>
          <w:sz w:val="28"/>
          <w:szCs w:val="28"/>
        </w:rPr>
        <w:t xml:space="preserve"> </w:t>
      </w:r>
      <w:proofErr w:type="spellStart"/>
      <w:r w:rsidRPr="00E83DB6">
        <w:rPr>
          <w:rStyle w:val="citation-303"/>
          <w:sz w:val="28"/>
          <w:szCs w:val="28"/>
        </w:rPr>
        <w:t>сховищем</w:t>
      </w:r>
      <w:proofErr w:type="spellEnd"/>
      <w:r w:rsidRPr="00E83DB6">
        <w:rPr>
          <w:rStyle w:val="citation-303"/>
          <w:sz w:val="28"/>
          <w:szCs w:val="28"/>
        </w:rPr>
        <w:t xml:space="preserve"> переведено на </w:t>
      </w:r>
      <w:proofErr w:type="spellStart"/>
      <w:r w:rsidRPr="00E83DB6">
        <w:rPr>
          <w:rStyle w:val="citation-303"/>
          <w:sz w:val="28"/>
          <w:szCs w:val="28"/>
        </w:rPr>
        <w:t>використання</w:t>
      </w:r>
      <w:proofErr w:type="spellEnd"/>
      <w:r w:rsidRPr="00E83DB6">
        <w:rPr>
          <w:rStyle w:val="citation-303"/>
          <w:sz w:val="28"/>
          <w:szCs w:val="28"/>
        </w:rPr>
        <w:t xml:space="preserve"> </w:t>
      </w:r>
      <w:proofErr w:type="spellStart"/>
      <w:r w:rsidRPr="00E83DB6">
        <w:rPr>
          <w:rStyle w:val="citation-303"/>
          <w:sz w:val="28"/>
          <w:szCs w:val="28"/>
        </w:rPr>
        <w:t>методів</w:t>
      </w:r>
      <w:proofErr w:type="spellEnd"/>
      <w:r w:rsidRPr="00E83DB6">
        <w:rPr>
          <w:rStyle w:val="citation-303"/>
          <w:sz w:val="28"/>
          <w:szCs w:val="28"/>
        </w:rPr>
        <w:t xml:space="preserve"> </w:t>
      </w:r>
      <w:proofErr w:type="spellStart"/>
      <w:r w:rsidRPr="00E83DB6">
        <w:rPr>
          <w:rStyle w:val="citation-303"/>
          <w:sz w:val="28"/>
          <w:szCs w:val="28"/>
        </w:rPr>
        <w:t>Mongoose</w:t>
      </w:r>
      <w:proofErr w:type="spellEnd"/>
      <w:r w:rsidRPr="00E83DB6">
        <w:rPr>
          <w:rStyle w:val="citation-303"/>
          <w:sz w:val="28"/>
          <w:szCs w:val="28"/>
        </w:rPr>
        <w:t xml:space="preserve"> Model (</w:t>
      </w:r>
      <w:proofErr w:type="spellStart"/>
      <w:r w:rsidRPr="00E83DB6">
        <w:rPr>
          <w:rStyle w:val="citation-303"/>
          <w:sz w:val="28"/>
          <w:szCs w:val="28"/>
        </w:rPr>
        <w:t>find</w:t>
      </w:r>
      <w:proofErr w:type="spellEnd"/>
      <w:r w:rsidRPr="00E83DB6">
        <w:rPr>
          <w:rStyle w:val="citation-303"/>
          <w:sz w:val="28"/>
          <w:szCs w:val="28"/>
        </w:rPr>
        <w:t xml:space="preserve">, </w:t>
      </w:r>
      <w:proofErr w:type="spellStart"/>
      <w:r w:rsidRPr="00E83DB6">
        <w:rPr>
          <w:rStyle w:val="citation-303"/>
          <w:sz w:val="28"/>
          <w:szCs w:val="28"/>
        </w:rPr>
        <w:t>create</w:t>
      </w:r>
      <w:proofErr w:type="spellEnd"/>
      <w:r w:rsidRPr="00E83DB6">
        <w:rPr>
          <w:rStyle w:val="citation-303"/>
          <w:sz w:val="28"/>
          <w:szCs w:val="28"/>
        </w:rPr>
        <w:t xml:space="preserve">, </w:t>
      </w:r>
      <w:proofErr w:type="spellStart"/>
      <w:r w:rsidRPr="00E83DB6">
        <w:rPr>
          <w:rStyle w:val="citation-303"/>
          <w:sz w:val="28"/>
          <w:szCs w:val="28"/>
        </w:rPr>
        <w:t>findByIdAndUpdate</w:t>
      </w:r>
      <w:proofErr w:type="spellEnd"/>
      <w:r w:rsidRPr="00E83DB6">
        <w:rPr>
          <w:rStyle w:val="citation-303"/>
          <w:sz w:val="28"/>
          <w:szCs w:val="28"/>
        </w:rPr>
        <w:t xml:space="preserve"> </w:t>
      </w:r>
      <w:proofErr w:type="spellStart"/>
      <w:r w:rsidRPr="00E83DB6">
        <w:rPr>
          <w:rStyle w:val="citation-303"/>
          <w:sz w:val="28"/>
          <w:szCs w:val="28"/>
        </w:rPr>
        <w:t>тощо</w:t>
      </w:r>
      <w:proofErr w:type="spellEnd"/>
      <w:r w:rsidRPr="00E83DB6">
        <w:rPr>
          <w:rStyle w:val="citation-303"/>
          <w:sz w:val="28"/>
          <w:szCs w:val="28"/>
        </w:rPr>
        <w:t>)</w:t>
      </w:r>
      <w:r w:rsidRPr="00E83DB6">
        <w:rPr>
          <w:sz w:val="28"/>
          <w:szCs w:val="28"/>
        </w:rPr>
        <w:t xml:space="preserve">. </w:t>
      </w:r>
      <w:proofErr w:type="spellStart"/>
      <w:r w:rsidRPr="00E83DB6">
        <w:rPr>
          <w:rStyle w:val="citation-302"/>
          <w:sz w:val="28"/>
          <w:szCs w:val="28"/>
        </w:rPr>
        <w:t>Повністю</w:t>
      </w:r>
      <w:proofErr w:type="spellEnd"/>
      <w:r w:rsidRPr="00E83DB6">
        <w:rPr>
          <w:rStyle w:val="citation-302"/>
          <w:sz w:val="28"/>
          <w:szCs w:val="28"/>
        </w:rPr>
        <w:t xml:space="preserve"> </w:t>
      </w:r>
      <w:proofErr w:type="spellStart"/>
      <w:r w:rsidRPr="00E83DB6">
        <w:rPr>
          <w:rStyle w:val="citation-302"/>
          <w:sz w:val="28"/>
          <w:szCs w:val="28"/>
        </w:rPr>
        <w:t>перероблено</w:t>
      </w:r>
      <w:proofErr w:type="spellEnd"/>
      <w:r w:rsidRPr="00E83DB6">
        <w:rPr>
          <w:rStyle w:val="citation-302"/>
          <w:sz w:val="28"/>
          <w:szCs w:val="28"/>
        </w:rPr>
        <w:t xml:space="preserve"> </w:t>
      </w:r>
      <w:proofErr w:type="spellStart"/>
      <w:r w:rsidRPr="00E83DB6">
        <w:rPr>
          <w:rStyle w:val="citation-302"/>
          <w:sz w:val="28"/>
          <w:szCs w:val="28"/>
        </w:rPr>
        <w:t>механізм</w:t>
      </w:r>
      <w:proofErr w:type="spellEnd"/>
      <w:r w:rsidRPr="00E83DB6">
        <w:rPr>
          <w:rStyle w:val="citation-302"/>
          <w:sz w:val="28"/>
          <w:szCs w:val="28"/>
        </w:rPr>
        <w:t xml:space="preserve"> </w:t>
      </w:r>
      <w:proofErr w:type="spellStart"/>
      <w:r w:rsidRPr="00E83DB6">
        <w:rPr>
          <w:rStyle w:val="citation-302"/>
          <w:sz w:val="28"/>
          <w:szCs w:val="28"/>
        </w:rPr>
        <w:t>фільтрації</w:t>
      </w:r>
      <w:proofErr w:type="spellEnd"/>
      <w:r w:rsidRPr="00E83DB6">
        <w:rPr>
          <w:rStyle w:val="citation-302"/>
          <w:sz w:val="28"/>
          <w:szCs w:val="28"/>
        </w:rPr>
        <w:t xml:space="preserve"> на </w:t>
      </w:r>
      <w:proofErr w:type="spellStart"/>
      <w:r w:rsidRPr="00E83DB6">
        <w:rPr>
          <w:rStyle w:val="citation-302"/>
          <w:sz w:val="28"/>
          <w:szCs w:val="28"/>
        </w:rPr>
        <w:t>базі</w:t>
      </w:r>
      <w:proofErr w:type="spellEnd"/>
      <w:r w:rsidRPr="00E83DB6">
        <w:rPr>
          <w:rStyle w:val="citation-302"/>
          <w:sz w:val="28"/>
          <w:szCs w:val="28"/>
        </w:rPr>
        <w:t xml:space="preserve"> </w:t>
      </w:r>
      <w:proofErr w:type="spellStart"/>
      <w:r w:rsidRPr="00E83DB6">
        <w:rPr>
          <w:rStyle w:val="citation-302"/>
          <w:sz w:val="28"/>
          <w:szCs w:val="28"/>
        </w:rPr>
        <w:t>Mongoose</w:t>
      </w:r>
      <w:proofErr w:type="spellEnd"/>
      <w:r w:rsidRPr="00E83DB6">
        <w:rPr>
          <w:rStyle w:val="citation-302"/>
          <w:sz w:val="28"/>
          <w:szCs w:val="28"/>
        </w:rPr>
        <w:t xml:space="preserve"> </w:t>
      </w:r>
      <w:proofErr w:type="spellStart"/>
      <w:r w:rsidRPr="00E83DB6">
        <w:rPr>
          <w:rStyle w:val="citation-302"/>
          <w:sz w:val="28"/>
          <w:szCs w:val="28"/>
        </w:rPr>
        <w:t>Query</w:t>
      </w:r>
      <w:proofErr w:type="spellEnd"/>
      <w:r w:rsidRPr="00E83DB6">
        <w:rPr>
          <w:rStyle w:val="citation-302"/>
          <w:sz w:val="28"/>
          <w:szCs w:val="28"/>
        </w:rPr>
        <w:t xml:space="preserve"> API, а </w:t>
      </w:r>
      <w:proofErr w:type="spellStart"/>
      <w:r w:rsidRPr="00E83DB6">
        <w:rPr>
          <w:rStyle w:val="citation-302"/>
          <w:sz w:val="28"/>
          <w:szCs w:val="28"/>
        </w:rPr>
        <w:t>також</w:t>
      </w:r>
      <w:proofErr w:type="spellEnd"/>
      <w:r w:rsidRPr="00E83DB6">
        <w:rPr>
          <w:rStyle w:val="citation-302"/>
          <w:sz w:val="28"/>
          <w:szCs w:val="28"/>
        </w:rPr>
        <w:t xml:space="preserve"> </w:t>
      </w:r>
      <w:proofErr w:type="spellStart"/>
      <w:r w:rsidRPr="00E83DB6">
        <w:rPr>
          <w:rStyle w:val="citation-302"/>
          <w:sz w:val="28"/>
          <w:szCs w:val="28"/>
        </w:rPr>
        <w:t>успішно</w:t>
      </w:r>
      <w:proofErr w:type="spellEnd"/>
      <w:r w:rsidRPr="00E83DB6">
        <w:rPr>
          <w:rStyle w:val="citation-302"/>
          <w:sz w:val="28"/>
          <w:szCs w:val="28"/>
        </w:rPr>
        <w:t xml:space="preserve"> додано </w:t>
      </w:r>
      <w:proofErr w:type="spellStart"/>
      <w:r w:rsidRPr="00E83DB6">
        <w:rPr>
          <w:rStyle w:val="citation-302"/>
          <w:sz w:val="28"/>
          <w:szCs w:val="28"/>
        </w:rPr>
        <w:t>сортування</w:t>
      </w:r>
      <w:proofErr w:type="spellEnd"/>
      <w:r w:rsidRPr="00E83DB6">
        <w:rPr>
          <w:rStyle w:val="citation-302"/>
          <w:sz w:val="28"/>
          <w:szCs w:val="28"/>
        </w:rPr>
        <w:t xml:space="preserve"> та </w:t>
      </w:r>
      <w:proofErr w:type="spellStart"/>
      <w:r w:rsidRPr="00E83DB6">
        <w:rPr>
          <w:rStyle w:val="citation-302"/>
          <w:sz w:val="28"/>
          <w:szCs w:val="28"/>
        </w:rPr>
        <w:t>пагінацію</w:t>
      </w:r>
      <w:proofErr w:type="spellEnd"/>
      <w:r w:rsidRPr="00E83DB6">
        <w:rPr>
          <w:rStyle w:val="citation-302"/>
          <w:sz w:val="28"/>
          <w:szCs w:val="28"/>
        </w:rPr>
        <w:t xml:space="preserve"> </w:t>
      </w:r>
      <w:proofErr w:type="spellStart"/>
      <w:proofErr w:type="gramStart"/>
      <w:r w:rsidRPr="00E83DB6">
        <w:rPr>
          <w:rStyle w:val="citation-302"/>
          <w:sz w:val="28"/>
          <w:szCs w:val="28"/>
        </w:rPr>
        <w:t>результатів</w:t>
      </w:r>
      <w:proofErr w:type="spellEnd"/>
      <w:r w:rsidRPr="00E83DB6">
        <w:rPr>
          <w:rStyle w:val="citation-302"/>
          <w:sz w:val="28"/>
          <w:szCs w:val="28"/>
        </w:rPr>
        <w:t xml:space="preserve"> </w:t>
      </w:r>
      <w:r w:rsidRPr="00E83DB6">
        <w:rPr>
          <w:sz w:val="28"/>
          <w:szCs w:val="28"/>
        </w:rPr>
        <w:t>.</w:t>
      </w:r>
      <w:proofErr w:type="gramEnd"/>
    </w:p>
    <w:p w14:paraId="43E5A45A" w14:textId="77777777" w:rsidR="00AC4E1C" w:rsidRPr="00E83DB6" w:rsidRDefault="00AC4E1C" w:rsidP="00B45BB2">
      <w:pPr>
        <w:pStyle w:val="ad"/>
        <w:numPr>
          <w:ilvl w:val="0"/>
          <w:numId w:val="11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E83DB6">
        <w:rPr>
          <w:rStyle w:val="citation-301"/>
          <w:b/>
          <w:bCs/>
          <w:sz w:val="28"/>
          <w:szCs w:val="28"/>
        </w:rPr>
        <w:t>Розширена</w:t>
      </w:r>
      <w:proofErr w:type="spellEnd"/>
      <w:r w:rsidRPr="00E83DB6">
        <w:rPr>
          <w:rStyle w:val="citation-301"/>
          <w:b/>
          <w:bCs/>
          <w:sz w:val="28"/>
          <w:szCs w:val="28"/>
        </w:rPr>
        <w:t xml:space="preserve"> </w:t>
      </w:r>
      <w:proofErr w:type="spellStart"/>
      <w:r w:rsidRPr="00E83DB6">
        <w:rPr>
          <w:rStyle w:val="citation-301"/>
          <w:b/>
          <w:bCs/>
          <w:sz w:val="28"/>
          <w:szCs w:val="28"/>
        </w:rPr>
        <w:t>обробка</w:t>
      </w:r>
      <w:proofErr w:type="spellEnd"/>
      <w:r w:rsidRPr="00E83DB6">
        <w:rPr>
          <w:rStyle w:val="citation-301"/>
          <w:b/>
          <w:bCs/>
          <w:sz w:val="28"/>
          <w:szCs w:val="28"/>
        </w:rPr>
        <w:t xml:space="preserve"> </w:t>
      </w:r>
      <w:proofErr w:type="spellStart"/>
      <w:r w:rsidRPr="00E83DB6">
        <w:rPr>
          <w:rStyle w:val="citation-301"/>
          <w:b/>
          <w:bCs/>
          <w:sz w:val="28"/>
          <w:szCs w:val="28"/>
        </w:rPr>
        <w:t>помилок</w:t>
      </w:r>
      <w:proofErr w:type="spellEnd"/>
      <w:r w:rsidRPr="00E83DB6">
        <w:rPr>
          <w:rStyle w:val="citation-301"/>
          <w:b/>
          <w:bCs/>
          <w:sz w:val="28"/>
          <w:szCs w:val="28"/>
        </w:rPr>
        <w:t>:</w:t>
      </w:r>
      <w:r w:rsidRPr="00E83DB6">
        <w:rPr>
          <w:rStyle w:val="citation-301"/>
          <w:sz w:val="28"/>
          <w:szCs w:val="28"/>
        </w:rPr>
        <w:t xml:space="preserve"> </w:t>
      </w:r>
      <w:proofErr w:type="spellStart"/>
      <w:r w:rsidRPr="00E83DB6">
        <w:rPr>
          <w:rStyle w:val="citation-301"/>
          <w:sz w:val="28"/>
          <w:szCs w:val="28"/>
        </w:rPr>
        <w:t>Централізований</w:t>
      </w:r>
      <w:proofErr w:type="spellEnd"/>
      <w:r w:rsidRPr="00E83DB6">
        <w:rPr>
          <w:rStyle w:val="citation-301"/>
          <w:sz w:val="28"/>
          <w:szCs w:val="28"/>
        </w:rPr>
        <w:t xml:space="preserve"> </w:t>
      </w:r>
      <w:proofErr w:type="spellStart"/>
      <w:r w:rsidRPr="00E83DB6">
        <w:rPr>
          <w:rStyle w:val="citation-301"/>
          <w:sz w:val="28"/>
          <w:szCs w:val="28"/>
        </w:rPr>
        <w:t>errorHandler</w:t>
      </w:r>
      <w:proofErr w:type="spellEnd"/>
      <w:r w:rsidRPr="00E83DB6">
        <w:rPr>
          <w:rStyle w:val="citation-301"/>
          <w:sz w:val="28"/>
          <w:szCs w:val="28"/>
        </w:rPr>
        <w:t xml:space="preserve"> </w:t>
      </w:r>
      <w:proofErr w:type="spellStart"/>
      <w:r w:rsidRPr="00E83DB6">
        <w:rPr>
          <w:rStyle w:val="citation-301"/>
          <w:sz w:val="28"/>
          <w:szCs w:val="28"/>
        </w:rPr>
        <w:t>було</w:t>
      </w:r>
      <w:proofErr w:type="spellEnd"/>
      <w:r w:rsidRPr="00E83DB6">
        <w:rPr>
          <w:rStyle w:val="citation-301"/>
          <w:sz w:val="28"/>
          <w:szCs w:val="28"/>
        </w:rPr>
        <w:t xml:space="preserve"> </w:t>
      </w:r>
      <w:proofErr w:type="spellStart"/>
      <w:r w:rsidRPr="00E83DB6">
        <w:rPr>
          <w:rStyle w:val="citation-301"/>
          <w:sz w:val="28"/>
          <w:szCs w:val="28"/>
        </w:rPr>
        <w:t>адаптовано</w:t>
      </w:r>
      <w:proofErr w:type="spellEnd"/>
      <w:r w:rsidRPr="00E83DB6">
        <w:rPr>
          <w:rStyle w:val="citation-301"/>
          <w:sz w:val="28"/>
          <w:szCs w:val="28"/>
        </w:rPr>
        <w:t xml:space="preserve"> для </w:t>
      </w:r>
      <w:proofErr w:type="spellStart"/>
      <w:r w:rsidRPr="00E83DB6">
        <w:rPr>
          <w:rStyle w:val="citation-301"/>
          <w:sz w:val="28"/>
          <w:szCs w:val="28"/>
        </w:rPr>
        <w:t>перехоплення</w:t>
      </w:r>
      <w:proofErr w:type="spellEnd"/>
      <w:r w:rsidRPr="00E83DB6">
        <w:rPr>
          <w:rStyle w:val="citation-301"/>
          <w:sz w:val="28"/>
          <w:szCs w:val="28"/>
        </w:rPr>
        <w:t xml:space="preserve"> та </w:t>
      </w:r>
      <w:proofErr w:type="spellStart"/>
      <w:r w:rsidRPr="00E83DB6">
        <w:rPr>
          <w:rStyle w:val="citation-301"/>
          <w:sz w:val="28"/>
          <w:szCs w:val="28"/>
        </w:rPr>
        <w:t>обробки</w:t>
      </w:r>
      <w:proofErr w:type="spellEnd"/>
      <w:r w:rsidRPr="00E83DB6">
        <w:rPr>
          <w:rStyle w:val="citation-301"/>
          <w:sz w:val="28"/>
          <w:szCs w:val="28"/>
        </w:rPr>
        <w:t xml:space="preserve"> </w:t>
      </w:r>
      <w:proofErr w:type="spellStart"/>
      <w:r w:rsidRPr="00E83DB6">
        <w:rPr>
          <w:rStyle w:val="citation-301"/>
          <w:sz w:val="28"/>
          <w:szCs w:val="28"/>
        </w:rPr>
        <w:t>специфічних</w:t>
      </w:r>
      <w:proofErr w:type="spellEnd"/>
      <w:r w:rsidRPr="00E83DB6">
        <w:rPr>
          <w:rStyle w:val="citation-301"/>
          <w:sz w:val="28"/>
          <w:szCs w:val="28"/>
        </w:rPr>
        <w:t xml:space="preserve"> </w:t>
      </w:r>
      <w:proofErr w:type="spellStart"/>
      <w:r w:rsidRPr="00E83DB6">
        <w:rPr>
          <w:rStyle w:val="citation-301"/>
          <w:sz w:val="28"/>
          <w:szCs w:val="28"/>
        </w:rPr>
        <w:t>помилок</w:t>
      </w:r>
      <w:proofErr w:type="spellEnd"/>
      <w:r w:rsidRPr="00E83DB6">
        <w:rPr>
          <w:rStyle w:val="citation-301"/>
          <w:sz w:val="28"/>
          <w:szCs w:val="28"/>
        </w:rPr>
        <w:t xml:space="preserve"> </w:t>
      </w:r>
      <w:proofErr w:type="spellStart"/>
      <w:r w:rsidRPr="00E83DB6">
        <w:rPr>
          <w:rStyle w:val="citation-301"/>
          <w:sz w:val="28"/>
          <w:szCs w:val="28"/>
        </w:rPr>
        <w:t>бази</w:t>
      </w:r>
      <w:proofErr w:type="spellEnd"/>
      <w:r w:rsidRPr="00E83DB6">
        <w:rPr>
          <w:rStyle w:val="citation-301"/>
          <w:sz w:val="28"/>
          <w:szCs w:val="28"/>
        </w:rPr>
        <w:t xml:space="preserve"> </w:t>
      </w:r>
      <w:proofErr w:type="spellStart"/>
      <w:r w:rsidRPr="00E83DB6">
        <w:rPr>
          <w:rStyle w:val="citation-301"/>
          <w:sz w:val="28"/>
          <w:szCs w:val="28"/>
        </w:rPr>
        <w:t>даних</w:t>
      </w:r>
      <w:proofErr w:type="spellEnd"/>
      <w:r w:rsidRPr="00E83DB6">
        <w:rPr>
          <w:rStyle w:val="citation-301"/>
          <w:sz w:val="28"/>
          <w:szCs w:val="28"/>
        </w:rPr>
        <w:t xml:space="preserve">, таких як </w:t>
      </w:r>
      <w:proofErr w:type="spellStart"/>
      <w:r w:rsidRPr="00E83DB6">
        <w:rPr>
          <w:rStyle w:val="citation-301"/>
          <w:sz w:val="28"/>
          <w:szCs w:val="28"/>
        </w:rPr>
        <w:t>невалідний</w:t>
      </w:r>
      <w:proofErr w:type="spellEnd"/>
      <w:r w:rsidRPr="00E83DB6">
        <w:rPr>
          <w:rStyle w:val="citation-301"/>
          <w:sz w:val="28"/>
          <w:szCs w:val="28"/>
        </w:rPr>
        <w:t xml:space="preserve"> формат </w:t>
      </w:r>
      <w:proofErr w:type="spellStart"/>
      <w:r w:rsidRPr="00E83DB6">
        <w:rPr>
          <w:rStyle w:val="citation-301"/>
          <w:sz w:val="28"/>
          <w:szCs w:val="28"/>
        </w:rPr>
        <w:t>ідентифікатора</w:t>
      </w:r>
      <w:proofErr w:type="spellEnd"/>
      <w:r w:rsidRPr="00E83DB6">
        <w:rPr>
          <w:rStyle w:val="citation-301"/>
          <w:sz w:val="28"/>
          <w:szCs w:val="28"/>
        </w:rPr>
        <w:t xml:space="preserve"> (</w:t>
      </w:r>
      <w:proofErr w:type="spellStart"/>
      <w:r w:rsidRPr="00E83DB6">
        <w:rPr>
          <w:rStyle w:val="citation-301"/>
          <w:sz w:val="28"/>
          <w:szCs w:val="28"/>
        </w:rPr>
        <w:t>CastError</w:t>
      </w:r>
      <w:proofErr w:type="spellEnd"/>
      <w:r w:rsidRPr="00E83DB6">
        <w:rPr>
          <w:rStyle w:val="citation-301"/>
          <w:sz w:val="28"/>
          <w:szCs w:val="28"/>
        </w:rPr>
        <w:t xml:space="preserve">), </w:t>
      </w:r>
      <w:proofErr w:type="spellStart"/>
      <w:r w:rsidRPr="00E83DB6">
        <w:rPr>
          <w:rStyle w:val="citation-301"/>
          <w:sz w:val="28"/>
          <w:szCs w:val="28"/>
        </w:rPr>
        <w:t>порушення</w:t>
      </w:r>
      <w:proofErr w:type="spellEnd"/>
      <w:r w:rsidRPr="00E83DB6">
        <w:rPr>
          <w:rStyle w:val="citation-301"/>
          <w:sz w:val="28"/>
          <w:szCs w:val="28"/>
        </w:rPr>
        <w:t xml:space="preserve"> правил </w:t>
      </w:r>
      <w:proofErr w:type="spellStart"/>
      <w:r w:rsidRPr="00E83DB6">
        <w:rPr>
          <w:rStyle w:val="citation-301"/>
          <w:sz w:val="28"/>
          <w:szCs w:val="28"/>
        </w:rPr>
        <w:t>схеми</w:t>
      </w:r>
      <w:proofErr w:type="spellEnd"/>
      <w:r w:rsidRPr="00E83DB6">
        <w:rPr>
          <w:rStyle w:val="citation-301"/>
          <w:sz w:val="28"/>
          <w:szCs w:val="28"/>
        </w:rPr>
        <w:t xml:space="preserve"> (</w:t>
      </w:r>
      <w:proofErr w:type="spellStart"/>
      <w:r w:rsidRPr="00E83DB6">
        <w:rPr>
          <w:rStyle w:val="citation-301"/>
          <w:sz w:val="28"/>
          <w:szCs w:val="28"/>
        </w:rPr>
        <w:t>ValidationError</w:t>
      </w:r>
      <w:proofErr w:type="spellEnd"/>
      <w:r w:rsidRPr="00E83DB6">
        <w:rPr>
          <w:rStyle w:val="citation-301"/>
          <w:sz w:val="28"/>
          <w:szCs w:val="28"/>
        </w:rPr>
        <w:t xml:space="preserve">) та </w:t>
      </w:r>
      <w:proofErr w:type="spellStart"/>
      <w:r w:rsidRPr="00E83DB6">
        <w:rPr>
          <w:rStyle w:val="citation-301"/>
          <w:sz w:val="28"/>
          <w:szCs w:val="28"/>
        </w:rPr>
        <w:t>конфлікт</w:t>
      </w:r>
      <w:proofErr w:type="spellEnd"/>
      <w:r w:rsidRPr="00E83DB6">
        <w:rPr>
          <w:rStyle w:val="citation-301"/>
          <w:sz w:val="28"/>
          <w:szCs w:val="28"/>
        </w:rPr>
        <w:t xml:space="preserve"> </w:t>
      </w:r>
      <w:proofErr w:type="spellStart"/>
      <w:r w:rsidRPr="00E83DB6">
        <w:rPr>
          <w:rStyle w:val="citation-301"/>
          <w:sz w:val="28"/>
          <w:szCs w:val="28"/>
        </w:rPr>
        <w:t>унікальності</w:t>
      </w:r>
      <w:proofErr w:type="spellEnd"/>
      <w:r w:rsidRPr="00E83DB6">
        <w:rPr>
          <w:rStyle w:val="citation-301"/>
          <w:sz w:val="28"/>
          <w:szCs w:val="28"/>
        </w:rPr>
        <w:t xml:space="preserve"> (</w:t>
      </w:r>
      <w:proofErr w:type="spellStart"/>
      <w:r w:rsidRPr="00E83DB6">
        <w:rPr>
          <w:rStyle w:val="citation-301"/>
          <w:sz w:val="28"/>
          <w:szCs w:val="28"/>
        </w:rPr>
        <w:t>Duplicate</w:t>
      </w:r>
      <w:proofErr w:type="spellEnd"/>
      <w:r w:rsidRPr="00E83DB6">
        <w:rPr>
          <w:rStyle w:val="citation-301"/>
          <w:sz w:val="28"/>
          <w:szCs w:val="28"/>
        </w:rPr>
        <w:t xml:space="preserve"> Key 11000</w:t>
      </w:r>
      <w:proofErr w:type="gramStart"/>
      <w:r w:rsidRPr="00E83DB6">
        <w:rPr>
          <w:rStyle w:val="citation-301"/>
          <w:sz w:val="28"/>
          <w:szCs w:val="28"/>
        </w:rPr>
        <w:t xml:space="preserve">) </w:t>
      </w:r>
      <w:r w:rsidRPr="00E83DB6">
        <w:rPr>
          <w:sz w:val="28"/>
          <w:szCs w:val="28"/>
        </w:rPr>
        <w:t>.</w:t>
      </w:r>
      <w:proofErr w:type="gramEnd"/>
    </w:p>
    <w:p w14:paraId="5BDEE36A" w14:textId="77777777" w:rsidR="00AC4E1C" w:rsidRPr="00E83DB6" w:rsidRDefault="00AC4E1C" w:rsidP="00B45BB2">
      <w:pPr>
        <w:pStyle w:val="ad"/>
        <w:numPr>
          <w:ilvl w:val="0"/>
          <w:numId w:val="11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E83DB6">
        <w:rPr>
          <w:b/>
          <w:bCs/>
          <w:sz w:val="28"/>
          <w:szCs w:val="28"/>
        </w:rPr>
        <w:t>Ізольоване</w:t>
      </w:r>
      <w:proofErr w:type="spellEnd"/>
      <w:r w:rsidRPr="00E83DB6">
        <w:rPr>
          <w:b/>
          <w:bCs/>
          <w:sz w:val="28"/>
          <w:szCs w:val="28"/>
        </w:rPr>
        <w:t xml:space="preserve"> </w:t>
      </w:r>
      <w:proofErr w:type="spellStart"/>
      <w:r w:rsidRPr="00E83DB6">
        <w:rPr>
          <w:b/>
          <w:bCs/>
          <w:sz w:val="28"/>
          <w:szCs w:val="28"/>
        </w:rPr>
        <w:t>тестування</w:t>
      </w:r>
      <w:proofErr w:type="spellEnd"/>
      <w:r w:rsidRPr="00E83DB6">
        <w:rPr>
          <w:b/>
          <w:bCs/>
          <w:sz w:val="28"/>
          <w:szCs w:val="28"/>
        </w:rPr>
        <w:t>:</w:t>
      </w:r>
      <w:r w:rsidRPr="00E83DB6">
        <w:rPr>
          <w:sz w:val="28"/>
          <w:szCs w:val="28"/>
        </w:rPr>
        <w:t xml:space="preserve"> Проведено рефакторинг </w:t>
      </w:r>
      <w:proofErr w:type="spellStart"/>
      <w:r w:rsidRPr="00E83DB6">
        <w:rPr>
          <w:sz w:val="28"/>
          <w:szCs w:val="28"/>
        </w:rPr>
        <w:t>тестової</w:t>
      </w:r>
      <w:proofErr w:type="spellEnd"/>
      <w:r w:rsidRPr="00E83DB6">
        <w:rPr>
          <w:sz w:val="28"/>
          <w:szCs w:val="28"/>
        </w:rPr>
        <w:t xml:space="preserve"> </w:t>
      </w:r>
      <w:proofErr w:type="spellStart"/>
      <w:r w:rsidRPr="00E83DB6">
        <w:rPr>
          <w:sz w:val="28"/>
          <w:szCs w:val="28"/>
        </w:rPr>
        <w:t>бази</w:t>
      </w:r>
      <w:proofErr w:type="spellEnd"/>
      <w:r w:rsidRPr="00E83DB6">
        <w:rPr>
          <w:sz w:val="28"/>
          <w:szCs w:val="28"/>
        </w:rPr>
        <w:t xml:space="preserve">. </w:t>
      </w:r>
      <w:proofErr w:type="spellStart"/>
      <w:r w:rsidRPr="00E83DB6">
        <w:rPr>
          <w:rStyle w:val="citation-300"/>
          <w:sz w:val="28"/>
          <w:szCs w:val="28"/>
        </w:rPr>
        <w:t>Завдяки</w:t>
      </w:r>
      <w:proofErr w:type="spellEnd"/>
      <w:r w:rsidRPr="00E83DB6">
        <w:rPr>
          <w:rStyle w:val="citation-300"/>
          <w:sz w:val="28"/>
          <w:szCs w:val="28"/>
        </w:rPr>
        <w:t xml:space="preserve"> </w:t>
      </w:r>
      <w:proofErr w:type="spellStart"/>
      <w:r w:rsidRPr="00E83DB6">
        <w:rPr>
          <w:rStyle w:val="citation-300"/>
          <w:sz w:val="28"/>
          <w:szCs w:val="28"/>
        </w:rPr>
        <w:t>використанню</w:t>
      </w:r>
      <w:proofErr w:type="spellEnd"/>
      <w:r w:rsidRPr="00E83DB6">
        <w:rPr>
          <w:rStyle w:val="citation-300"/>
          <w:sz w:val="28"/>
          <w:szCs w:val="28"/>
        </w:rPr>
        <w:t xml:space="preserve"> пакета </w:t>
      </w:r>
      <w:proofErr w:type="spellStart"/>
      <w:r w:rsidRPr="00E83DB6">
        <w:rPr>
          <w:rStyle w:val="citation-300"/>
          <w:sz w:val="28"/>
          <w:szCs w:val="28"/>
        </w:rPr>
        <w:t>mongodb-memory-server</w:t>
      </w:r>
      <w:proofErr w:type="spellEnd"/>
      <w:r w:rsidRPr="00E83DB6">
        <w:rPr>
          <w:rStyle w:val="citation-300"/>
          <w:sz w:val="28"/>
          <w:szCs w:val="28"/>
        </w:rPr>
        <w:t xml:space="preserve">, </w:t>
      </w:r>
      <w:proofErr w:type="spellStart"/>
      <w:r w:rsidRPr="00E83DB6">
        <w:rPr>
          <w:rStyle w:val="citation-300"/>
          <w:sz w:val="28"/>
          <w:szCs w:val="28"/>
        </w:rPr>
        <w:t>інтеграційні</w:t>
      </w:r>
      <w:proofErr w:type="spellEnd"/>
      <w:r w:rsidRPr="00E83DB6">
        <w:rPr>
          <w:rStyle w:val="citation-300"/>
          <w:sz w:val="28"/>
          <w:szCs w:val="28"/>
        </w:rPr>
        <w:t xml:space="preserve"> та </w:t>
      </w:r>
      <w:proofErr w:type="spellStart"/>
      <w:r w:rsidRPr="00E83DB6">
        <w:rPr>
          <w:rStyle w:val="citation-300"/>
          <w:sz w:val="28"/>
          <w:szCs w:val="28"/>
        </w:rPr>
        <w:t>unit</w:t>
      </w:r>
      <w:proofErr w:type="spellEnd"/>
      <w:r w:rsidRPr="00E83DB6">
        <w:rPr>
          <w:rStyle w:val="citation-300"/>
          <w:sz w:val="28"/>
          <w:szCs w:val="28"/>
        </w:rPr>
        <w:t xml:space="preserve">-тести </w:t>
      </w:r>
      <w:proofErr w:type="spellStart"/>
      <w:r w:rsidRPr="00E83DB6">
        <w:rPr>
          <w:rStyle w:val="citation-300"/>
          <w:sz w:val="28"/>
          <w:szCs w:val="28"/>
        </w:rPr>
        <w:t>тепер</w:t>
      </w:r>
      <w:proofErr w:type="spellEnd"/>
      <w:r w:rsidRPr="00E83DB6">
        <w:rPr>
          <w:rStyle w:val="citation-300"/>
          <w:sz w:val="28"/>
          <w:szCs w:val="28"/>
        </w:rPr>
        <w:t xml:space="preserve"> </w:t>
      </w:r>
      <w:proofErr w:type="spellStart"/>
      <w:r w:rsidRPr="00E83DB6">
        <w:rPr>
          <w:rStyle w:val="citation-300"/>
          <w:sz w:val="28"/>
          <w:szCs w:val="28"/>
        </w:rPr>
        <w:t>виконуються</w:t>
      </w:r>
      <w:proofErr w:type="spellEnd"/>
      <w:r w:rsidRPr="00E83DB6">
        <w:rPr>
          <w:rStyle w:val="citation-300"/>
          <w:sz w:val="28"/>
          <w:szCs w:val="28"/>
        </w:rPr>
        <w:t xml:space="preserve"> у </w:t>
      </w:r>
      <w:proofErr w:type="spellStart"/>
      <w:r w:rsidRPr="00E83DB6">
        <w:rPr>
          <w:rStyle w:val="citation-300"/>
          <w:sz w:val="28"/>
          <w:szCs w:val="28"/>
        </w:rPr>
        <w:t>повноцінній</w:t>
      </w:r>
      <w:proofErr w:type="spellEnd"/>
      <w:r w:rsidRPr="00E83DB6">
        <w:rPr>
          <w:rStyle w:val="citation-300"/>
          <w:sz w:val="28"/>
          <w:szCs w:val="28"/>
        </w:rPr>
        <w:t xml:space="preserve"> </w:t>
      </w:r>
      <w:proofErr w:type="spellStart"/>
      <w:r w:rsidRPr="00E83DB6">
        <w:rPr>
          <w:rStyle w:val="citation-300"/>
          <w:sz w:val="28"/>
          <w:szCs w:val="28"/>
        </w:rPr>
        <w:t>віртуальній</w:t>
      </w:r>
      <w:proofErr w:type="spellEnd"/>
      <w:r w:rsidRPr="00E83DB6">
        <w:rPr>
          <w:rStyle w:val="citation-300"/>
          <w:sz w:val="28"/>
          <w:szCs w:val="28"/>
        </w:rPr>
        <w:t xml:space="preserve"> </w:t>
      </w:r>
      <w:proofErr w:type="spellStart"/>
      <w:r w:rsidRPr="00E83DB6">
        <w:rPr>
          <w:rStyle w:val="citation-300"/>
          <w:sz w:val="28"/>
          <w:szCs w:val="28"/>
        </w:rPr>
        <w:t>MongoDB</w:t>
      </w:r>
      <w:proofErr w:type="spellEnd"/>
      <w:r w:rsidRPr="00E83DB6">
        <w:rPr>
          <w:rStyle w:val="citation-300"/>
          <w:sz w:val="28"/>
          <w:szCs w:val="28"/>
        </w:rPr>
        <w:t xml:space="preserve"> в </w:t>
      </w:r>
      <w:proofErr w:type="spellStart"/>
      <w:r w:rsidRPr="00E83DB6">
        <w:rPr>
          <w:rStyle w:val="citation-300"/>
          <w:sz w:val="28"/>
          <w:szCs w:val="28"/>
        </w:rPr>
        <w:t>оперативній</w:t>
      </w:r>
      <w:proofErr w:type="spellEnd"/>
      <w:r w:rsidRPr="00E83DB6">
        <w:rPr>
          <w:rStyle w:val="citation-300"/>
          <w:sz w:val="28"/>
          <w:szCs w:val="28"/>
        </w:rPr>
        <w:t xml:space="preserve"> </w:t>
      </w:r>
      <w:proofErr w:type="spellStart"/>
      <w:r w:rsidRPr="00E83DB6">
        <w:rPr>
          <w:rStyle w:val="citation-300"/>
          <w:sz w:val="28"/>
          <w:szCs w:val="28"/>
        </w:rPr>
        <w:t>пам'яті</w:t>
      </w:r>
      <w:proofErr w:type="spellEnd"/>
      <w:r w:rsidRPr="00E83DB6">
        <w:rPr>
          <w:rStyle w:val="citation-300"/>
          <w:sz w:val="28"/>
          <w:szCs w:val="28"/>
        </w:rPr>
        <w:t xml:space="preserve">, </w:t>
      </w:r>
      <w:proofErr w:type="spellStart"/>
      <w:r w:rsidRPr="00E83DB6">
        <w:rPr>
          <w:rStyle w:val="citation-300"/>
          <w:sz w:val="28"/>
          <w:szCs w:val="28"/>
        </w:rPr>
        <w:t>що</w:t>
      </w:r>
      <w:proofErr w:type="spellEnd"/>
      <w:r w:rsidRPr="00E83DB6">
        <w:rPr>
          <w:rStyle w:val="citation-300"/>
          <w:sz w:val="28"/>
          <w:szCs w:val="28"/>
        </w:rPr>
        <w:t xml:space="preserve"> </w:t>
      </w:r>
      <w:proofErr w:type="spellStart"/>
      <w:r w:rsidRPr="00E83DB6">
        <w:rPr>
          <w:rStyle w:val="citation-300"/>
          <w:sz w:val="28"/>
          <w:szCs w:val="28"/>
        </w:rPr>
        <w:t>забезпечує</w:t>
      </w:r>
      <w:proofErr w:type="spellEnd"/>
      <w:r w:rsidRPr="00E83DB6">
        <w:rPr>
          <w:rStyle w:val="citation-300"/>
          <w:sz w:val="28"/>
          <w:szCs w:val="28"/>
        </w:rPr>
        <w:t xml:space="preserve"> </w:t>
      </w:r>
      <w:proofErr w:type="spellStart"/>
      <w:r w:rsidRPr="00E83DB6">
        <w:rPr>
          <w:rStyle w:val="citation-300"/>
          <w:sz w:val="28"/>
          <w:szCs w:val="28"/>
        </w:rPr>
        <w:t>їхню</w:t>
      </w:r>
      <w:proofErr w:type="spellEnd"/>
      <w:r w:rsidRPr="00E83DB6">
        <w:rPr>
          <w:rStyle w:val="citation-300"/>
          <w:sz w:val="28"/>
          <w:szCs w:val="28"/>
        </w:rPr>
        <w:t xml:space="preserve"> </w:t>
      </w:r>
      <w:proofErr w:type="spellStart"/>
      <w:r w:rsidRPr="00E83DB6">
        <w:rPr>
          <w:rStyle w:val="citation-300"/>
          <w:sz w:val="28"/>
          <w:szCs w:val="28"/>
        </w:rPr>
        <w:t>швидкість</w:t>
      </w:r>
      <w:proofErr w:type="spellEnd"/>
      <w:r w:rsidRPr="00E83DB6">
        <w:rPr>
          <w:rStyle w:val="citation-300"/>
          <w:sz w:val="28"/>
          <w:szCs w:val="28"/>
        </w:rPr>
        <w:t xml:space="preserve"> та </w:t>
      </w:r>
      <w:proofErr w:type="spellStart"/>
      <w:proofErr w:type="gramStart"/>
      <w:r w:rsidRPr="00E83DB6">
        <w:rPr>
          <w:rStyle w:val="citation-300"/>
          <w:sz w:val="28"/>
          <w:szCs w:val="28"/>
        </w:rPr>
        <w:t>ізольованість</w:t>
      </w:r>
      <w:proofErr w:type="spellEnd"/>
      <w:r w:rsidRPr="00E83DB6">
        <w:rPr>
          <w:rStyle w:val="citation-300"/>
          <w:sz w:val="28"/>
          <w:szCs w:val="28"/>
        </w:rPr>
        <w:t xml:space="preserve"> </w:t>
      </w:r>
      <w:r w:rsidRPr="00E83DB6">
        <w:rPr>
          <w:sz w:val="28"/>
          <w:szCs w:val="28"/>
        </w:rPr>
        <w:t>.</w:t>
      </w:r>
      <w:proofErr w:type="gramEnd"/>
      <w:r w:rsidRPr="00E83DB6">
        <w:rPr>
          <w:sz w:val="28"/>
          <w:szCs w:val="28"/>
        </w:rPr>
        <w:t xml:space="preserve"> Код </w:t>
      </w:r>
      <w:proofErr w:type="spellStart"/>
      <w:r w:rsidRPr="00E83DB6">
        <w:rPr>
          <w:sz w:val="28"/>
          <w:szCs w:val="28"/>
        </w:rPr>
        <w:t>покритий</w:t>
      </w:r>
      <w:proofErr w:type="spellEnd"/>
      <w:r w:rsidRPr="00E83DB6">
        <w:rPr>
          <w:sz w:val="28"/>
          <w:szCs w:val="28"/>
        </w:rPr>
        <w:t xml:space="preserve"> тестами </w:t>
      </w:r>
      <w:proofErr w:type="spellStart"/>
      <w:r w:rsidRPr="00E83DB6">
        <w:rPr>
          <w:sz w:val="28"/>
          <w:szCs w:val="28"/>
        </w:rPr>
        <w:t>майже</w:t>
      </w:r>
      <w:proofErr w:type="spellEnd"/>
      <w:r w:rsidRPr="00E83DB6">
        <w:rPr>
          <w:sz w:val="28"/>
          <w:szCs w:val="28"/>
        </w:rPr>
        <w:t xml:space="preserve"> на 95%.</w:t>
      </w:r>
    </w:p>
    <w:p w14:paraId="2C6B51C0" w14:textId="19F1DFDA" w:rsidR="000B7D74" w:rsidRPr="00E83DB6" w:rsidRDefault="000B7D74" w:rsidP="00E83DB6">
      <w:pPr>
        <w:pStyle w:val="ad"/>
        <w:spacing w:before="0" w:beforeAutospacing="0" w:after="0" w:afterAutospacing="0" w:line="360" w:lineRule="auto"/>
        <w:rPr>
          <w:sz w:val="28"/>
          <w:szCs w:val="28"/>
        </w:rPr>
      </w:pPr>
    </w:p>
    <w:p w14:paraId="568E3BB9" w14:textId="724F863A" w:rsidR="0028302C" w:rsidRPr="00FD4748" w:rsidRDefault="00D7177A" w:rsidP="009B6920">
      <w:pPr>
        <w:spacing w:after="0" w:line="360" w:lineRule="auto"/>
        <w:rPr>
          <w:rFonts w:ascii="Times New Roman" w:hAnsi="Times New Roman"/>
          <w:sz w:val="28"/>
          <w:szCs w:val="28"/>
          <w:lang w:val="ru-RU"/>
        </w:rPr>
      </w:pPr>
      <w:hyperlink r:id="rId9" w:history="1">
        <w:r w:rsidR="00FD4748" w:rsidRPr="003C39CA">
          <w:rPr>
            <w:rStyle w:val="a8"/>
            <w:rFonts w:ascii="Times New Roman" w:hAnsi="Times New Roman"/>
            <w:sz w:val="28"/>
            <w:szCs w:val="28"/>
          </w:rPr>
          <w:t>https://git.ztu.edu.ua/node-js/lab3</w:t>
        </w:r>
      </w:hyperlink>
      <w:r w:rsidR="00FD4748" w:rsidRPr="00FD4748">
        <w:rPr>
          <w:rFonts w:ascii="Times New Roman" w:hAnsi="Times New Roman"/>
          <w:sz w:val="28"/>
          <w:szCs w:val="28"/>
          <w:lang w:val="ru-RU"/>
        </w:rPr>
        <w:t xml:space="preserve"> </w:t>
      </w:r>
    </w:p>
    <w:sectPr w:rsidR="0028302C" w:rsidRPr="00FD4748" w:rsidSect="0097335F">
      <w:headerReference w:type="default" r:id="rId10"/>
      <w:headerReference w:type="first" r:id="rId11"/>
      <w:type w:val="continuous"/>
      <w:pgSz w:w="11906" w:h="16838"/>
      <w:pgMar w:top="426" w:right="567" w:bottom="1418" w:left="1418" w:header="283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28BC4E" w14:textId="77777777" w:rsidR="00D7177A" w:rsidRPr="004B61CD" w:rsidRDefault="00D7177A">
      <w:r w:rsidRPr="004B61CD">
        <w:separator/>
      </w:r>
    </w:p>
  </w:endnote>
  <w:endnote w:type="continuationSeparator" w:id="0">
    <w:p w14:paraId="40253D5A" w14:textId="77777777" w:rsidR="00D7177A" w:rsidRPr="004B61CD" w:rsidRDefault="00D7177A">
      <w:r w:rsidRPr="004B61C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eterburg">
    <w:altName w:val="Times New Roman"/>
    <w:charset w:val="00"/>
    <w:family w:val="auto"/>
    <w:pitch w:val="variable"/>
    <w:sig w:usb0="00000207" w:usb1="00000000" w:usb2="00000000" w:usb3="00000000" w:csb0="00000017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4C5977" w14:textId="77777777" w:rsidR="00D7177A" w:rsidRPr="004B61CD" w:rsidRDefault="00D7177A">
      <w:r w:rsidRPr="004B61CD">
        <w:separator/>
      </w:r>
    </w:p>
  </w:footnote>
  <w:footnote w:type="continuationSeparator" w:id="0">
    <w:p w14:paraId="2CA23A8A" w14:textId="77777777" w:rsidR="00D7177A" w:rsidRPr="004B61CD" w:rsidRDefault="00D7177A">
      <w:r w:rsidRPr="004B61C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BE988F" w14:textId="77777777" w:rsidR="00326D2B" w:rsidRPr="004B61CD" w:rsidRDefault="00326D2B" w:rsidP="0097335F">
    <w:pPr>
      <w:pStyle w:val="a3"/>
      <w:ind w:left="-142"/>
    </w:pPr>
    <w:r w:rsidRPr="004B61CD">
      <w:rPr>
        <w:noProof/>
        <w:sz w:val="20"/>
        <w:lang w:eastAsia="ru-RU"/>
      </w:rPr>
      <mc:AlternateContent>
        <mc:Choice Requires="wpg">
          <w:drawing>
            <wp:anchor distT="0" distB="0" distL="114300" distR="114300" simplePos="0" relativeHeight="251657728" behindDoc="0" locked="1" layoutInCell="0" allowOverlap="1" wp14:anchorId="11A85795" wp14:editId="2C3CDDF0">
              <wp:simplePos x="0" y="0"/>
              <wp:positionH relativeFrom="page">
                <wp:posOffset>714375</wp:posOffset>
              </wp:positionH>
              <wp:positionV relativeFrom="page">
                <wp:posOffset>247650</wp:posOffset>
              </wp:positionV>
              <wp:extent cx="6588760" cy="10189210"/>
              <wp:effectExtent l="0" t="0" r="21590" b="21590"/>
              <wp:wrapNone/>
              <wp:docPr id="5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5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Line 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4" name="Line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5" name="Line 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6" name="Line 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7" name="Line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8" name="Line 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9" name="Line 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0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Line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B591C93" w14:textId="77777777" w:rsidR="00326D2B" w:rsidRPr="004B61CD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4B61CD">
                              <w:rPr>
                                <w:sz w:val="18"/>
                              </w:rPr>
                              <w:t>Змн</w:t>
                            </w:r>
                            <w:proofErr w:type="spellEnd"/>
                            <w:r w:rsidRPr="004B61CD"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61C2B20" w14:textId="77777777" w:rsidR="00326D2B" w:rsidRPr="004B61CD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4B61CD"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4B61CD"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AA34943" w14:textId="77777777" w:rsidR="00326D2B" w:rsidRPr="004B61CD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 w:rsidRPr="004B61CD"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4B61CD"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4B61CD"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014C36B" w14:textId="77777777" w:rsidR="00326D2B" w:rsidRPr="004B61CD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 w:rsidRPr="004B61CD"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E70B88F" w14:textId="77777777" w:rsidR="00326D2B" w:rsidRPr="004B61CD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 w:rsidRPr="004B61CD"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22589B5" w14:textId="77777777" w:rsidR="00326D2B" w:rsidRPr="004B61CD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4B61CD"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4B61CD"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E68C203" w14:textId="545E331B" w:rsidR="00326D2B" w:rsidRPr="004B61CD" w:rsidRDefault="00326D2B">
                            <w:pPr>
                              <w:pStyle w:val="a5"/>
                              <w:jc w:val="center"/>
                              <w:rPr>
                                <w:sz w:val="24"/>
                              </w:rPr>
                            </w:pPr>
                            <w:r w:rsidRPr="004B61CD"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4B61CD"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</w:rPr>
                              <w:instrText xml:space="preserve"> PAGE </w:instrText>
                            </w:r>
                            <w:r w:rsidRPr="004B61CD"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0A3BC3" w:rsidRPr="004B61CD"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</w:rPr>
                              <w:t>5</w:t>
                            </w:r>
                            <w:r w:rsidRPr="004B61CD"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86"/>
                          <a:ext cx="11075" cy="4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AA7048" w14:textId="2780E300" w:rsidR="00326D2B" w:rsidRPr="008407FC" w:rsidRDefault="00A801BF" w:rsidP="00B2143E">
                            <w:pPr>
                              <w:pStyle w:val="a5"/>
                              <w:jc w:val="center"/>
                              <w:rPr>
                                <w:rFonts w:ascii="Calibri" w:hAnsi="Calibr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4B61CD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ЖИТОМИРСЬКА ПОЛІТЕХНІКА</w:t>
                            </w:r>
                            <w:r w:rsidR="00414ECC" w:rsidRPr="004B61CD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.</w:t>
                            </w:r>
                            <w:r w:rsidR="00B2143E" w:rsidRPr="004B61CD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2</w:t>
                            </w:r>
                            <w:r w:rsidR="0053187B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6</w:t>
                            </w:r>
                            <w:r w:rsidR="00414ECC" w:rsidRPr="004B61CD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.</w:t>
                            </w:r>
                            <w:r w:rsidR="00414ECC" w:rsidRPr="004B61CD">
                              <w:rPr>
                                <w:rFonts w:ascii="Calibri" w:hAnsi="Calibri"/>
                                <w:color w:val="000000" w:themeColor="text1"/>
                                <w:sz w:val="24"/>
                                <w:szCs w:val="24"/>
                              </w:rPr>
                              <w:t>12</w:t>
                            </w:r>
                            <w:r w:rsidR="008C6205">
                              <w:rPr>
                                <w:rFonts w:ascii="Calibri" w:hAnsi="Calibri"/>
                                <w:color w:val="000000" w:themeColor="text1"/>
                                <w:sz w:val="24"/>
                                <w:szCs w:val="24"/>
                              </w:rPr>
                              <w:t>1</w:t>
                            </w:r>
                            <w:r w:rsidR="00414ECC" w:rsidRPr="004B61CD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.</w:t>
                            </w:r>
                            <w:r w:rsidR="00FB51DE" w:rsidRPr="004B61CD">
                              <w:rPr>
                                <w:rFonts w:ascii="Calibri" w:hAnsi="Calibri"/>
                                <w:color w:val="000000" w:themeColor="text1"/>
                                <w:sz w:val="24"/>
                                <w:szCs w:val="24"/>
                              </w:rPr>
                              <w:t>2</w:t>
                            </w:r>
                            <w:r w:rsidR="00EB6788">
                              <w:rPr>
                                <w:rFonts w:ascii="Calibri" w:hAnsi="Calibri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3</w:t>
                            </w:r>
                            <w:r w:rsidR="00414ECC" w:rsidRPr="004B61CD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.000 –</w:t>
                            </w:r>
                            <w:r w:rsidR="003E0570" w:rsidRPr="004B61CD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14ECC" w:rsidRPr="004B61CD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Лр.</w:t>
                            </w:r>
                            <w:r w:rsidR="008407FC">
                              <w:rPr>
                                <w:rFonts w:ascii="Calibri" w:hAnsi="Calibri"/>
                                <w:color w:val="000000" w:themeColor="text1"/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  <w:p w14:paraId="1B54A549" w14:textId="77777777" w:rsidR="005F4641" w:rsidRPr="004B61CD" w:rsidRDefault="005F4641" w:rsidP="00B2143E">
                            <w:pPr>
                              <w:pStyle w:val="a5"/>
                              <w:jc w:val="center"/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1A85795" id="Group 1" o:spid="_x0000_s1026" style="position:absolute;left:0;text-align:left;margin-left:56.25pt;margin-top:19.5pt;width:518.8pt;height:802.3pt;z-index:25165772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" o:allowincell="f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ooMxAAAANsAAAAPAAAAZHJzL2Rvd25yZXYueG1sRI/NasMw&#10;EITvgbyD2EBviVxDS+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AIGigzEAAAA2wAAAA8A&#10;AAAAAAAAAAAAAAAABwIAAGRycy9kb3ducmV2LnhtbFBLBQYAAAAAAwADALcAAAD4AgAAAAA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JU1wAAAANs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Wp++pB8gF08AAAD//wMAUEsBAi0AFAAGAAgAAAAhANvh9svuAAAAhQEAABMAAAAAAAAAAAAAAAAA&#10;AAAAAFtDb250ZW50X1R5cGVzXS54bWxQSwECLQAUAAYACAAAACEAWvQsW78AAAAVAQAACwAAAAAA&#10;AAAAAAAAAAAfAQAAX3JlbHMvLnJlbHNQSwECLQAUAAYACAAAACEAlViVNcAAAADbAAAADwAAAAAA&#10;AAAAAAAAAAAHAgAAZHJzL2Rvd25yZXYueG1sUEsFBgAAAAADAAMAtwAAAPQCAAAAAA=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    <v:textbox inset="1pt,1pt,1pt,1pt">
                  <w:txbxContent>
                    <w:p w14:paraId="2B591C93" w14:textId="77777777" w:rsidR="00326D2B" w:rsidRPr="004B61CD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4B61CD">
                        <w:rPr>
                          <w:sz w:val="18"/>
                        </w:rPr>
                        <w:t>Змн</w:t>
                      </w:r>
                      <w:proofErr w:type="spellEnd"/>
                      <w:r w:rsidRPr="004B61CD"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Gtq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S&#10;Oby+xB8g108AAAD//wMAUEsBAi0AFAAGAAgAAAAhANvh9svuAAAAhQEAABMAAAAAAAAAAAAAAAAA&#10;AAAAAFtDb250ZW50X1R5cGVzXS54bWxQSwECLQAUAAYACAAAACEAWvQsW78AAAAVAQAACwAAAAAA&#10;AAAAAAAAAAAfAQAAX3JlbHMvLnJlbHNQSwECLQAUAAYACAAAACEAtFRrasAAAADbAAAADwAAAAAA&#10;AAAAAAAAAAAHAgAAZHJzL2Rvd25yZXYueG1sUEsFBgAAAAADAAMAtwAAAPQCAAAAAA==&#10;" filled="f" stroked="f" strokeweight=".25pt">
                <v:textbox inset="1pt,1pt,1pt,1pt">
                  <w:txbxContent>
                    <w:p w14:paraId="561C2B20" w14:textId="77777777" w:rsidR="00326D2B" w:rsidRPr="004B61CD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4B61CD">
                        <w:rPr>
                          <w:sz w:val="18"/>
                        </w:rPr>
                        <w:t>Арк</w:t>
                      </w:r>
                      <w:proofErr w:type="spellEnd"/>
                      <w:r w:rsidRPr="004B61CD"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7x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aQ&#10;fsLfl/gD5OYXAAD//wMAUEsBAi0AFAAGAAgAAAAhANvh9svuAAAAhQEAABMAAAAAAAAAAAAAAAAA&#10;AAAAAFtDb250ZW50X1R5cGVzXS54bWxQSwECLQAUAAYACAAAACEAWvQsW78AAAAVAQAACwAAAAAA&#10;AAAAAAAAAAAfAQAAX3JlbHMvLnJlbHNQSwECLQAUAAYACAAAACEA2xjO8cAAAADbAAAADwAAAAAA&#10;AAAAAAAAAAAHAgAAZHJzL2Rvd25yZXYueG1sUEsFBgAAAAADAAMAtwAAAPQCAAAAAA==&#10;" filled="f" stroked="f" strokeweight=".25pt">
                <v:textbox inset="1pt,1pt,1pt,1pt">
                  <w:txbxContent>
                    <w:p w14:paraId="0AA34943" w14:textId="77777777" w:rsidR="00326D2B" w:rsidRPr="004B61CD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 w:rsidRPr="004B61CD"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 w:rsidRPr="004B61CD">
                        <w:rPr>
                          <w:sz w:val="18"/>
                        </w:rPr>
                        <w:t>докум</w:t>
                      </w:r>
                      <w:proofErr w:type="spellEnd"/>
                      <w:r w:rsidRPr="004B61CD"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<v:textbox inset="1pt,1pt,1pt,1pt">
                  <w:txbxContent>
                    <w:p w14:paraId="3014C36B" w14:textId="77777777" w:rsidR="00326D2B" w:rsidRPr="004B61CD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 w:rsidRPr="004B61CD"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<v:textbox inset="1pt,1pt,1pt,1pt">
                  <w:txbxContent>
                    <w:p w14:paraId="4E70B88F" w14:textId="77777777" w:rsidR="00326D2B" w:rsidRPr="004B61CD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 w:rsidRPr="004B61CD"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<v:textbox inset="1pt,1pt,1pt,1pt">
                  <w:txbxContent>
                    <w:p w14:paraId="222589B5" w14:textId="77777777" w:rsidR="00326D2B" w:rsidRPr="004B61CD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4B61CD">
                        <w:rPr>
                          <w:sz w:val="18"/>
                        </w:rPr>
                        <w:t>Арк</w:t>
                      </w:r>
                      <w:proofErr w:type="spellEnd"/>
                      <w:r w:rsidRPr="004B61CD"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<v:textbox inset="1pt,1pt,1pt,1pt">
                  <w:txbxContent>
                    <w:p w14:paraId="1E68C203" w14:textId="545E331B" w:rsidR="00326D2B" w:rsidRPr="004B61CD" w:rsidRDefault="00326D2B">
                      <w:pPr>
                        <w:pStyle w:val="a5"/>
                        <w:jc w:val="center"/>
                        <w:rPr>
                          <w:sz w:val="24"/>
                        </w:rPr>
                      </w:pPr>
                      <w:r w:rsidRPr="004B61CD"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</w:rPr>
                        <w:fldChar w:fldCharType="begin"/>
                      </w:r>
                      <w:r w:rsidRPr="004B61CD"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</w:rPr>
                        <w:instrText xml:space="preserve"> PAGE </w:instrText>
                      </w:r>
                      <w:r w:rsidRPr="004B61CD"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</w:rPr>
                        <w:fldChar w:fldCharType="separate"/>
                      </w:r>
                      <w:r w:rsidR="000A3BC3" w:rsidRPr="004B61CD"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</w:rPr>
                        <w:t>5</w:t>
                      </w:r>
                      <w:r w:rsidRPr="004B61CD"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7745;top:19286;width:11075;height: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<v:textbox inset="1pt,1pt,1pt,1pt">
                  <w:txbxContent>
                    <w:p w14:paraId="7BAA7048" w14:textId="2780E300" w:rsidR="00326D2B" w:rsidRPr="008407FC" w:rsidRDefault="00A801BF" w:rsidP="00B2143E">
                      <w:pPr>
                        <w:pStyle w:val="a5"/>
                        <w:jc w:val="center"/>
                        <w:rPr>
                          <w:rFonts w:ascii="Calibri" w:hAnsi="Calibri"/>
                          <w:color w:val="000000" w:themeColor="text1"/>
                          <w:sz w:val="24"/>
                          <w:szCs w:val="24"/>
                        </w:rPr>
                      </w:pPr>
                      <w:r w:rsidRPr="004B61CD">
                        <w:rPr>
                          <w:rFonts w:ascii="Calibri" w:hAnsi="Calibri"/>
                          <w:sz w:val="24"/>
                          <w:szCs w:val="24"/>
                        </w:rPr>
                        <w:t>ЖИТОМИРСЬКА ПОЛІТЕХНІКА</w:t>
                      </w:r>
                      <w:r w:rsidR="00414ECC" w:rsidRPr="004B61CD">
                        <w:rPr>
                          <w:rFonts w:ascii="Calibri" w:hAnsi="Calibri"/>
                          <w:sz w:val="24"/>
                          <w:szCs w:val="24"/>
                        </w:rPr>
                        <w:t>.</w:t>
                      </w:r>
                      <w:r w:rsidR="00B2143E" w:rsidRPr="004B61CD">
                        <w:rPr>
                          <w:rFonts w:ascii="Calibri" w:hAnsi="Calibri"/>
                          <w:sz w:val="24"/>
                          <w:szCs w:val="24"/>
                        </w:rPr>
                        <w:t>2</w:t>
                      </w:r>
                      <w:r w:rsidR="0053187B">
                        <w:rPr>
                          <w:rFonts w:ascii="Calibri" w:hAnsi="Calibri"/>
                          <w:sz w:val="24"/>
                          <w:szCs w:val="24"/>
                        </w:rPr>
                        <w:t>6</w:t>
                      </w:r>
                      <w:r w:rsidR="00414ECC" w:rsidRPr="004B61CD">
                        <w:rPr>
                          <w:rFonts w:ascii="Calibri" w:hAnsi="Calibri"/>
                          <w:sz w:val="24"/>
                          <w:szCs w:val="24"/>
                        </w:rPr>
                        <w:t>.</w:t>
                      </w:r>
                      <w:r w:rsidR="00414ECC" w:rsidRPr="004B61CD">
                        <w:rPr>
                          <w:rFonts w:ascii="Calibri" w:hAnsi="Calibri"/>
                          <w:color w:val="000000" w:themeColor="text1"/>
                          <w:sz w:val="24"/>
                          <w:szCs w:val="24"/>
                        </w:rPr>
                        <w:t>12</w:t>
                      </w:r>
                      <w:r w:rsidR="008C6205">
                        <w:rPr>
                          <w:rFonts w:ascii="Calibri" w:hAnsi="Calibri"/>
                          <w:color w:val="000000" w:themeColor="text1"/>
                          <w:sz w:val="24"/>
                          <w:szCs w:val="24"/>
                        </w:rPr>
                        <w:t>1</w:t>
                      </w:r>
                      <w:r w:rsidR="00414ECC" w:rsidRPr="004B61CD">
                        <w:rPr>
                          <w:rFonts w:ascii="Calibri" w:hAnsi="Calibri"/>
                          <w:sz w:val="24"/>
                          <w:szCs w:val="24"/>
                        </w:rPr>
                        <w:t>.</w:t>
                      </w:r>
                      <w:r w:rsidR="00FB51DE" w:rsidRPr="004B61CD">
                        <w:rPr>
                          <w:rFonts w:ascii="Calibri" w:hAnsi="Calibri"/>
                          <w:color w:val="000000" w:themeColor="text1"/>
                          <w:sz w:val="24"/>
                          <w:szCs w:val="24"/>
                        </w:rPr>
                        <w:t>2</w:t>
                      </w:r>
                      <w:r w:rsidR="00EB6788">
                        <w:rPr>
                          <w:rFonts w:ascii="Calibri" w:hAnsi="Calibri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3</w:t>
                      </w:r>
                      <w:r w:rsidR="00414ECC" w:rsidRPr="004B61CD">
                        <w:rPr>
                          <w:rFonts w:ascii="Calibri" w:hAnsi="Calibri"/>
                          <w:sz w:val="24"/>
                          <w:szCs w:val="24"/>
                        </w:rPr>
                        <w:t>.000 –</w:t>
                      </w:r>
                      <w:r w:rsidR="003E0570" w:rsidRPr="004B61CD">
                        <w:rPr>
                          <w:rFonts w:ascii="Calibri" w:hAnsi="Calibri"/>
                          <w:sz w:val="24"/>
                          <w:szCs w:val="24"/>
                        </w:rPr>
                        <w:t xml:space="preserve"> </w:t>
                      </w:r>
                      <w:r w:rsidR="00414ECC" w:rsidRPr="004B61CD">
                        <w:rPr>
                          <w:rFonts w:ascii="Calibri" w:hAnsi="Calibri"/>
                          <w:sz w:val="24"/>
                          <w:szCs w:val="24"/>
                        </w:rPr>
                        <w:t>Лр.</w:t>
                      </w:r>
                      <w:r w:rsidR="008407FC">
                        <w:rPr>
                          <w:rFonts w:ascii="Calibri" w:hAnsi="Calibri"/>
                          <w:color w:val="000000" w:themeColor="text1"/>
                          <w:sz w:val="24"/>
                          <w:szCs w:val="24"/>
                        </w:rPr>
                        <w:t>4</w:t>
                      </w:r>
                    </w:p>
                    <w:p w14:paraId="1B54A549" w14:textId="77777777" w:rsidR="005F4641" w:rsidRPr="004B61CD" w:rsidRDefault="005F4641" w:rsidP="00B2143E">
                      <w:pPr>
                        <w:pStyle w:val="a5"/>
                        <w:jc w:val="center"/>
                        <w:rPr>
                          <w:rFonts w:ascii="Calibri" w:hAnsi="Calibri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74B136" w14:textId="77777777" w:rsidR="00326D2B" w:rsidRPr="004B61CD" w:rsidRDefault="00326D2B" w:rsidP="009F131C">
    <w:pPr>
      <w:pStyle w:val="1"/>
      <w:rPr>
        <w:rFonts w:ascii="Times New Roman" w:hAnsi="Times New Roman" w:cs="Times New Roman"/>
        <w:sz w:val="28"/>
        <w:szCs w:val="28"/>
      </w:rPr>
    </w:pPr>
    <w:r w:rsidRPr="004B61CD">
      <w:rPr>
        <w:rFonts w:ascii="Times New Roman" w:hAnsi="Times New Roman" w:cs="Times New Roman"/>
        <w:noProof/>
      </w:rPr>
      <mc:AlternateContent>
        <mc:Choice Requires="wpg">
          <w:drawing>
            <wp:anchor distT="0" distB="0" distL="114300" distR="114300" simplePos="0" relativeHeight="251650560" behindDoc="0" locked="1" layoutInCell="1" allowOverlap="1" wp14:anchorId="3C203A03" wp14:editId="7047FD51">
              <wp:simplePos x="0" y="0"/>
              <wp:positionH relativeFrom="page">
                <wp:posOffset>708660</wp:posOffset>
              </wp:positionH>
              <wp:positionV relativeFrom="page">
                <wp:posOffset>251460</wp:posOffset>
              </wp:positionV>
              <wp:extent cx="6588760" cy="10188575"/>
              <wp:effectExtent l="0" t="0" r="21590" b="41275"/>
              <wp:wrapNone/>
              <wp:docPr id="1" name="Group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8575"/>
                        <a:chOff x="0" y="0"/>
                        <a:chExt cx="20000" cy="20000"/>
                      </a:xfrm>
                    </wpg:grpSpPr>
                    <wps:wsp>
                      <wps:cNvPr id="5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" name="Line 23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" name="Line 24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" name="Line 25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9" name="Line 26"/>
                      <wps:cNvCnPr/>
                      <wps:spPr bwMode="auto">
                        <a:xfrm>
                          <a:off x="5112" y="17192"/>
                          <a:ext cx="0" cy="280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" name="Line 27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" name="Line 28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4" name="Line 29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5" name="Line 3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6" name="Line 3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7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4C79500" w14:textId="77777777" w:rsidR="00326D2B" w:rsidRPr="004B61CD" w:rsidRDefault="00326D2B" w:rsidP="00B66788">
                            <w:pPr>
                              <w:pStyle w:val="a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proofErr w:type="spellStart"/>
                            <w:r w:rsidRPr="004B61CD">
                              <w:rPr>
                                <w:sz w:val="18"/>
                              </w:rPr>
                              <w:t>Змн</w:t>
                            </w:r>
                            <w:proofErr w:type="spellEnd"/>
                            <w:r w:rsidRPr="004B61CD"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D3B6AFD" w14:textId="77777777" w:rsidR="00326D2B" w:rsidRPr="004B61CD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4B61CD"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4B61CD"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84FF824" w14:textId="77777777" w:rsidR="00326D2B" w:rsidRPr="004B61CD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 w:rsidRPr="004B61CD"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4B61CD"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4B61CD"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80FD88" w14:textId="77777777" w:rsidR="00326D2B" w:rsidRPr="004B61CD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 w:rsidRPr="004B61CD"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7231747" w14:textId="77777777" w:rsidR="00326D2B" w:rsidRPr="004B61CD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 w:rsidRPr="004B61CD"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BAC566" w14:textId="77777777" w:rsidR="00326D2B" w:rsidRPr="004B61CD" w:rsidRDefault="00326D2B" w:rsidP="00B66788">
                            <w:pPr>
                              <w:pStyle w:val="a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proofErr w:type="spellStart"/>
                            <w:r w:rsidRPr="004B61CD"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4B61CD"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9D8F847" w14:textId="77777777" w:rsidR="00326D2B" w:rsidRPr="004B61CD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 w:rsidRPr="004B61CD">
                              <w:rPr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5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1385ED4" w14:textId="743E8266" w:rsidR="00326D2B" w:rsidRPr="00166C69" w:rsidRDefault="00C05CB7" w:rsidP="00B66788">
                            <w:pPr>
                              <w:pStyle w:val="a5"/>
                              <w:jc w:val="center"/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</w:pPr>
                            <w:r w:rsidRPr="004B61CD"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>ЖИТОМИРСЬКА ПОЛІТЕХНІКА</w:t>
                            </w:r>
                            <w:r w:rsidR="005F7A49" w:rsidRPr="004B61CD"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>.</w:t>
                            </w:r>
                            <w:r w:rsidR="00C95106" w:rsidRPr="004B61CD"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>2</w:t>
                            </w:r>
                            <w:r w:rsidR="0053187B"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>6</w:t>
                            </w:r>
                            <w:r w:rsidR="005F7A49" w:rsidRPr="004B61CD"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>.</w:t>
                            </w:r>
                            <w:r w:rsidR="003E0570" w:rsidRPr="004B61CD"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>12</w:t>
                            </w:r>
                            <w:r w:rsidR="008C6205"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>1</w:t>
                            </w:r>
                            <w:r w:rsidR="005F7A49" w:rsidRPr="004B61CD"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>.</w:t>
                            </w:r>
                            <w:r w:rsidR="00CA2882" w:rsidRPr="004B61CD"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>2</w:t>
                            </w:r>
                            <w:r w:rsidR="00CF6779"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>3</w:t>
                            </w:r>
                            <w:r w:rsidR="005F7A49" w:rsidRPr="004B61CD"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>.000 –</w:t>
                            </w:r>
                            <w:r w:rsidR="003E0570" w:rsidRPr="004B61CD"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 xml:space="preserve"> </w:t>
                            </w:r>
                            <w:r w:rsidR="00414ECC" w:rsidRPr="004B61CD"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>Лр.</w:t>
                            </w:r>
                            <w:r w:rsidR="00166C69"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5" name="Line 40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41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42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Line 43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" name="Line 44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50" name="Group 4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71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B00DF74" w14:textId="77777777" w:rsidR="00326D2B" w:rsidRPr="004B61CD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r w:rsidRPr="004B61CD"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4B61CD">
                                <w:rPr>
                                  <w:sz w:val="18"/>
                                </w:rPr>
                                <w:t>Розро</w:t>
                              </w:r>
                              <w:r w:rsidRPr="004B61CD">
                                <w:rPr>
                                  <w:rFonts w:ascii="Journal" w:hAnsi="Journal"/>
                                  <w:sz w:val="18"/>
                                </w:rPr>
                                <w:t>б</w:t>
                              </w:r>
                              <w:proofErr w:type="spellEnd"/>
                              <w:r w:rsidRPr="004B61CD">
                                <w:rPr>
                                  <w:rFonts w:ascii="Journal" w:hAnsi="Journal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9818907" w14:textId="69DD2F7D" w:rsidR="00326D2B" w:rsidRPr="004B61CD" w:rsidRDefault="003A17EC" w:rsidP="00B66788">
                              <w:pPr>
                                <w:rPr>
                                  <w:i/>
                                  <w:color w:val="FF0000"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color w:val="000000" w:themeColor="text1"/>
                                  <w:sz w:val="18"/>
                                </w:rPr>
                                <w:t>Рак І. С.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4" name="Group 4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5073" cy="882"/>
                          <a:chOff x="0" y="0"/>
                          <a:chExt cx="21132" cy="57316"/>
                        </a:xfrm>
                      </wpg:grpSpPr>
                      <wps:wsp>
                        <wps:cNvPr id="75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573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3756E9D" w14:textId="77777777" w:rsidR="00326D2B" w:rsidRPr="004B61CD" w:rsidRDefault="00326D2B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r w:rsidRPr="004B61CD"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4B61CD">
                                <w:rPr>
                                  <w:sz w:val="18"/>
                                </w:rPr>
                                <w:t>Перевір</w:t>
                              </w:r>
                              <w:proofErr w:type="spellEnd"/>
                              <w:r w:rsidRPr="004B61CD"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1851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78D7260" w14:textId="0C2FFA8F" w:rsidR="00326D2B" w:rsidRPr="00B30202" w:rsidRDefault="00B30202" w:rsidP="00B66788">
                              <w:pPr>
                                <w:pStyle w:val="a5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</w:rPr>
                                <w:t>Фуріхата</w:t>
                              </w:r>
                              <w:proofErr w:type="spellEnd"/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</w:rPr>
                                <w:t xml:space="preserve"> Д. 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7" name="Group 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82" cy="309"/>
                          <a:chOff x="0" y="0"/>
                          <a:chExt cx="20336" cy="20000"/>
                        </a:xfrm>
                      </wpg:grpSpPr>
                      <wps:wsp>
                        <wps:cNvPr id="78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A60F2E1" w14:textId="77777777" w:rsidR="00326D2B" w:rsidRPr="004B61CD" w:rsidRDefault="00326D2B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r w:rsidRPr="004B61CD"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4B61CD">
                                <w:rPr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 w:rsidRPr="004B61CD"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618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C0546CE" w14:textId="77777777" w:rsidR="00326D2B" w:rsidRPr="004B61CD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0" name="Group 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81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9E7C173" w14:textId="77777777" w:rsidR="00326D2B" w:rsidRPr="004B61CD" w:rsidRDefault="00326D2B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r w:rsidRPr="004B61CD"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4B61CD">
                                <w:rPr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2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2A55872" w14:textId="77777777" w:rsidR="00326D2B" w:rsidRPr="004B61CD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3" name="Group 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84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506911A" w14:textId="77777777" w:rsidR="00326D2B" w:rsidRPr="004B61CD" w:rsidRDefault="002638A5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proofErr w:type="spellStart"/>
                              <w:r w:rsidRPr="004B61CD">
                                <w:rPr>
                                  <w:sz w:val="18"/>
                                </w:rPr>
                                <w:t>Зав.каф</w:t>
                              </w:r>
                              <w:proofErr w:type="spellEnd"/>
                              <w:r w:rsidRPr="004B61CD"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5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8CFC644" w14:textId="276186A7" w:rsidR="00326D2B" w:rsidRPr="0053187B" w:rsidRDefault="008C6205" w:rsidP="00B66788">
                              <w:pPr>
                                <w:pStyle w:val="a5"/>
                                <w:rPr>
                                  <w:rFonts w:ascii="Journal" w:hAnsi="Journal"/>
                                  <w:iCs/>
                                  <w:sz w:val="18"/>
                                </w:rPr>
                              </w:pPr>
                              <w:proofErr w:type="spellStart"/>
                              <w:r w:rsidRPr="0053187B">
                                <w:rPr>
                                  <w:rFonts w:ascii="Journal" w:hAnsi="Journal"/>
                                  <w:iCs/>
                                  <w:sz w:val="18"/>
                                </w:rPr>
                                <w:t>Вакалюк</w:t>
                              </w:r>
                              <w:proofErr w:type="spellEnd"/>
                              <w:r w:rsidRPr="0053187B">
                                <w:rPr>
                                  <w:rFonts w:ascii="Journal" w:hAnsi="Journal"/>
                                  <w:iCs/>
                                  <w:sz w:val="18"/>
                                </w:rPr>
                                <w:t xml:space="preserve"> Т.А.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86" name="Line 60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7" name="Rectangle 61"/>
                      <wps:cNvSpPr>
                        <a:spLocks noChangeArrowheads="1"/>
                      </wps:cNvSpPr>
                      <wps:spPr bwMode="auto">
                        <a:xfrm>
                          <a:off x="7760" y="18561"/>
                          <a:ext cx="6292" cy="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8F6568A" w14:textId="11856413" w:rsidR="00326D2B" w:rsidRPr="001341DF" w:rsidRDefault="00414ECC" w:rsidP="00954BE3">
                            <w:pPr>
                              <w:pStyle w:val="a5"/>
                              <w:spacing w:before="120"/>
                              <w:jc w:val="center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53187B">
                              <w:rPr>
                                <w:rFonts w:asciiTheme="minorHAnsi" w:hAnsiTheme="minorHAnsi" w:cstheme="minorHAnsi"/>
                              </w:rPr>
                              <w:t>Звіт з лабораторної роботи №</w:t>
                            </w:r>
                            <w:r w:rsidR="001341DF">
                              <w:rPr>
                                <w:rFonts w:asciiTheme="minorHAnsi" w:hAnsiTheme="minorHAnsi" w:cstheme="minorHAnsi"/>
                              </w:rPr>
                              <w:t>4</w:t>
                            </w:r>
                          </w:p>
                          <w:p w14:paraId="7095962F" w14:textId="77777777" w:rsidR="004E6535" w:rsidRPr="004B61CD" w:rsidRDefault="004E6535" w:rsidP="00954BE3">
                            <w:pPr>
                              <w:pStyle w:val="a5"/>
                              <w:spacing w:before="120"/>
                              <w:jc w:val="center"/>
                              <w:rPr>
                                <w:rFonts w:ascii="Times New Roman" w:hAnsi="Times New Roman"/>
                                <w:sz w:val="3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2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63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Line 64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1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F4F2A48" w14:textId="77777777" w:rsidR="00326D2B" w:rsidRPr="004B61CD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 w:rsidRPr="004B61CD">
                              <w:rPr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2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DA48D2B" w14:textId="38A44BF2" w:rsidR="00326D2B" w:rsidRPr="004B61CD" w:rsidRDefault="003E0570" w:rsidP="00B66788">
                            <w:pPr>
                              <w:pStyle w:val="a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 w:rsidRPr="004B61CD">
                              <w:rPr>
                                <w:sz w:val="18"/>
                              </w:rPr>
                              <w:t>А</w:t>
                            </w:r>
                            <w:r w:rsidR="00326D2B" w:rsidRPr="004B61CD">
                              <w:rPr>
                                <w:sz w:val="18"/>
                              </w:rPr>
                              <w:t>р</w:t>
                            </w:r>
                            <w:r w:rsidRPr="004B61CD">
                              <w:rPr>
                                <w:sz w:val="18"/>
                              </w:rPr>
                              <w:t>к</w:t>
                            </w:r>
                            <w:r w:rsidR="00326D2B" w:rsidRPr="004B61CD">
                              <w:rPr>
                                <w:sz w:val="18"/>
                              </w:rPr>
                              <w:t>ушів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3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13B9A35" w14:textId="199F8B85" w:rsidR="008C6205" w:rsidRPr="00B30202" w:rsidRDefault="00CF6940" w:rsidP="00B66788">
                            <w:pPr>
                              <w:pStyle w:val="a5"/>
                              <w:jc w:val="center"/>
                              <w:rPr>
                                <w:iCs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iCs/>
                                <w:sz w:val="18"/>
                                <w:lang w:val="en-US"/>
                              </w:rPr>
                              <w:t>10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" name="Line 68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5" name="Line 69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6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568" cy="5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FAC5898" w14:textId="733C88EA" w:rsidR="00326D2B" w:rsidRPr="0053187B" w:rsidRDefault="00B86DBA" w:rsidP="00311F95">
                            <w:pPr>
                              <w:pStyle w:val="a5"/>
                              <w:jc w:val="center"/>
                              <w:rPr>
                                <w:rFonts w:asciiTheme="minorHAnsi" w:hAnsiTheme="minorHAnsi" w:cstheme="minorHAnsi"/>
                                <w:sz w:val="36"/>
                                <w:szCs w:val="36"/>
                              </w:rPr>
                            </w:pPr>
                            <w:r w:rsidRPr="0053187B">
                              <w:rPr>
                                <w:rFonts w:asciiTheme="minorHAnsi" w:hAnsiTheme="minorHAnsi" w:cstheme="minorHAnsi"/>
                                <w:sz w:val="32"/>
                                <w:szCs w:val="32"/>
                              </w:rPr>
                              <w:t xml:space="preserve">ФІКТ, гр. </w:t>
                            </w:r>
                            <w:r w:rsidR="008C6205" w:rsidRPr="0053187B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ІПЗ</w:t>
                            </w:r>
                            <w:r w:rsidR="00CA2882" w:rsidRPr="0053187B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-</w:t>
                            </w:r>
                            <w:r w:rsidR="001219C2" w:rsidRPr="0053187B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2</w:t>
                            </w:r>
                            <w:r w:rsidR="0053187B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3</w:t>
                            </w:r>
                            <w:r w:rsidR="001219C2" w:rsidRPr="0053187B">
                              <w:rPr>
                                <w:rFonts w:asciiTheme="minorHAnsi" w:hAnsiTheme="minorHAnsi" w:cstheme="minorHAnsi"/>
                                <w:color w:val="000000" w:themeColor="text1"/>
                                <w:szCs w:val="28"/>
                              </w:rPr>
                              <w:t>-</w:t>
                            </w:r>
                            <w:r w:rsidR="00C3309E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C203A03" id="Group 21" o:spid="_x0000_s1046" style="position:absolute;margin-left:55.8pt;margin-top:19.8pt;width:518.8pt;height:802.25pt;z-index:25165056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">
              <v:rect id="Rectangle 2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R1XwwAAANoAAAAPAAAAZHJzL2Rvd25yZXYueG1sRI/NasMw&#10;EITvhb6D2EBvtZxAQ+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XPEdV8MAAADaAAAADwAA&#10;AAAAAAAAAAAAAAAHAgAAZHJzL2Rvd25yZXYueG1sUEsFBgAAAAADAAMAtwAAAPcCAAAAAA==&#10;" filled="f" strokeweight="2pt"/>
              <v:line id="Line 2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2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    <v:line id="Line 2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    <v:line id="Line 26" o:spid="_x0000_s1051" style="position:absolute;visibility:visible;mso-wrap-style:square" from="5112,17192" to="5112,20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" strokeweight="2pt"/>
              <v:line id="Line 2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2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strokeweight="2pt"/>
              <v:line id="Line 2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<v:line id="Line 3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BmwwwAAANsAAAAPAAAAZHJzL2Rvd25yZXYueG1sRI/RagIx&#10;FETfC/5DuAXfNGul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lpwZsMMAAADbAAAADwAA&#10;AAAAAAAAAAAAAAAHAgAAZHJzL2Rvd25yZXYueG1sUEsFBgAAAAADAAMAtwAAAPcCAAAAAA==&#10;" strokeweight="1pt"/>
              <v:line id="Line 3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ofH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GZOh8fEAAAA2wAAAA8A&#10;AAAAAAAAAAAAAAAABwIAAGRycy9kb3ducmV2LnhtbFBLBQYAAAAAAwADALcAAAD4AgAAAAA=&#10;" strokeweight="1pt"/>
              <v:rect id="Rectangle 3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74C79500" w14:textId="77777777" w:rsidR="00326D2B" w:rsidRPr="004B61CD" w:rsidRDefault="00326D2B" w:rsidP="00B66788">
                      <w:pPr>
                        <w:pStyle w:val="a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proofErr w:type="spellStart"/>
                      <w:r w:rsidRPr="004B61CD">
                        <w:rPr>
                          <w:sz w:val="18"/>
                        </w:rPr>
                        <w:t>Змн</w:t>
                      </w:r>
                      <w:proofErr w:type="spellEnd"/>
                      <w:r w:rsidRPr="004B61CD"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0D3B6AFD" w14:textId="77777777" w:rsidR="00326D2B" w:rsidRPr="004B61CD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4B61CD">
                        <w:rPr>
                          <w:sz w:val="18"/>
                        </w:rPr>
                        <w:t>Арк</w:t>
                      </w:r>
                      <w:proofErr w:type="spellEnd"/>
                      <w:r w:rsidRPr="004B61CD"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584FF824" w14:textId="77777777" w:rsidR="00326D2B" w:rsidRPr="004B61CD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 w:rsidRPr="004B61CD"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 w:rsidRPr="004B61CD">
                        <w:rPr>
                          <w:sz w:val="18"/>
                        </w:rPr>
                        <w:t>докум</w:t>
                      </w:r>
                      <w:proofErr w:type="spellEnd"/>
                      <w:r w:rsidRPr="004B61CD"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1280FD88" w14:textId="77777777" w:rsidR="00326D2B" w:rsidRPr="004B61CD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 w:rsidRPr="004B61CD"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3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67231747" w14:textId="77777777" w:rsidR="00326D2B" w:rsidRPr="004B61CD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 w:rsidRPr="004B61CD"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7BBAC566" w14:textId="77777777" w:rsidR="00326D2B" w:rsidRPr="004B61CD" w:rsidRDefault="00326D2B" w:rsidP="00B66788">
                      <w:pPr>
                        <w:pStyle w:val="a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proofErr w:type="spellStart"/>
                      <w:r w:rsidRPr="004B61CD">
                        <w:rPr>
                          <w:sz w:val="18"/>
                        </w:rPr>
                        <w:t>Арк</w:t>
                      </w:r>
                      <w:proofErr w:type="spellEnd"/>
                      <w:r w:rsidRPr="004B61CD"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K9+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" filled="f" stroked="f" strokeweight=".25pt">
                <v:textbox inset="1pt,1pt,1pt,1pt">
                  <w:txbxContent>
                    <w:p w14:paraId="29D8F847" w14:textId="77777777" w:rsidR="00326D2B" w:rsidRPr="004B61CD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 w:rsidRPr="004B61CD">
                        <w:rPr>
                          <w:sz w:val="18"/>
                        </w:rPr>
                        <w:t>1</w:t>
                      </w:r>
                    </w:p>
                  </w:txbxContent>
                </v:textbox>
              </v:rect>
              <v:rect id="Rectangle 39" o:spid="_x0000_s1064" style="position:absolute;left:7760;top:17481;width:12159;height: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" filled="f" stroked="f" strokeweight=".25pt">
                <v:textbox inset="1pt,1pt,1pt,1pt">
                  <w:txbxContent>
                    <w:p w14:paraId="01385ED4" w14:textId="743E8266" w:rsidR="00326D2B" w:rsidRPr="00166C69" w:rsidRDefault="00C05CB7" w:rsidP="00B66788">
                      <w:pPr>
                        <w:pStyle w:val="a5"/>
                        <w:jc w:val="center"/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</w:pPr>
                      <w:r w:rsidRPr="004B61CD"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>ЖИТОМИРСЬКА ПОЛІТЕХНІКА</w:t>
                      </w:r>
                      <w:r w:rsidR="005F7A49" w:rsidRPr="004B61CD"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>.</w:t>
                      </w:r>
                      <w:r w:rsidR="00C95106" w:rsidRPr="004B61CD"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>2</w:t>
                      </w:r>
                      <w:r w:rsidR="0053187B"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>6</w:t>
                      </w:r>
                      <w:r w:rsidR="005F7A49" w:rsidRPr="004B61CD"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>.</w:t>
                      </w:r>
                      <w:r w:rsidR="003E0570" w:rsidRPr="004B61CD"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>12</w:t>
                      </w:r>
                      <w:r w:rsidR="008C6205"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>1</w:t>
                      </w:r>
                      <w:r w:rsidR="005F7A49" w:rsidRPr="004B61CD"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>.</w:t>
                      </w:r>
                      <w:r w:rsidR="00CA2882" w:rsidRPr="004B61CD"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>2</w:t>
                      </w:r>
                      <w:r w:rsidR="00CF6779"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>3</w:t>
                      </w:r>
                      <w:r w:rsidR="005F7A49" w:rsidRPr="004B61CD"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>.000 –</w:t>
                      </w:r>
                      <w:r w:rsidR="003E0570" w:rsidRPr="004B61CD"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 xml:space="preserve"> </w:t>
                      </w:r>
                      <w:r w:rsidR="00414ECC" w:rsidRPr="004B61CD"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>Лр.</w:t>
                      </w:r>
                      <w:r w:rsidR="00166C69"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>4</w:t>
                      </w:r>
                    </w:p>
                  </w:txbxContent>
                </v:textbox>
              </v:rect>
              <v:line id="Line 4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4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line id="Line 4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FEh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UQRRIcMAAADbAAAADwAA&#10;AAAAAAAAAAAAAAAHAgAAZHJzL2Rvd25yZXYueG1sUEsFBgAAAAADAAMAtwAAAPcCAAAAAA==&#10;" strokeweight="1pt"/>
              <v:line id="Line 4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line id="Line 4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group id="Group 4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<v:rect id="Rectangle 4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<v:textbox inset="1pt,1pt,1pt,1pt">
                    <w:txbxContent>
                      <w:p w14:paraId="4B00DF74" w14:textId="77777777" w:rsidR="00326D2B" w:rsidRPr="004B61CD" w:rsidRDefault="00326D2B" w:rsidP="00B66788">
                        <w:pPr>
                          <w:pStyle w:val="a5"/>
                          <w:rPr>
                            <w:rFonts w:ascii="Journal" w:hAnsi="Journal"/>
                            <w:sz w:val="18"/>
                          </w:rPr>
                        </w:pPr>
                        <w:r w:rsidRPr="004B61CD"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4B61CD">
                          <w:rPr>
                            <w:sz w:val="18"/>
                          </w:rPr>
                          <w:t>Розро</w:t>
                        </w:r>
                        <w:r w:rsidRPr="004B61CD">
                          <w:rPr>
                            <w:rFonts w:ascii="Journal" w:hAnsi="Journal"/>
                            <w:sz w:val="18"/>
                          </w:rPr>
                          <w:t>б</w:t>
                        </w:r>
                        <w:proofErr w:type="spellEnd"/>
                        <w:r w:rsidRPr="004B61CD">
                          <w:rPr>
                            <w:rFonts w:ascii="Journal" w:hAnsi="Journal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<v:textbox inset="1pt,1pt,1pt,1pt">
                    <w:txbxContent>
                      <w:p w14:paraId="59818907" w14:textId="69DD2F7D" w:rsidR="00326D2B" w:rsidRPr="004B61CD" w:rsidRDefault="003A17EC" w:rsidP="00B66788">
                        <w:pPr>
                          <w:rPr>
                            <w:i/>
                            <w:color w:val="FF0000"/>
                            <w:sz w:val="18"/>
                          </w:rPr>
                        </w:pPr>
                        <w:r>
                          <w:rPr>
                            <w:i/>
                            <w:color w:val="000000" w:themeColor="text1"/>
                            <w:sz w:val="18"/>
                          </w:rPr>
                          <w:t>Рак І. С.</w:t>
                        </w:r>
                      </w:p>
                    </w:txbxContent>
                  </v:textbox>
                </v:rect>
              </v:group>
              <v:group id="Group 48" o:spid="_x0000_s1073" style="position:absolute;left:39;top:18614;width:5073;height:882" coordsize="21132,57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<v:rect id="Rectangle 49" o:spid="_x0000_s1074" style="position:absolute;width:8856;height:57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  <v:textbox inset="1pt,1pt,1pt,1pt">
                    <w:txbxContent>
                      <w:p w14:paraId="23756E9D" w14:textId="77777777" w:rsidR="00326D2B" w:rsidRPr="004B61CD" w:rsidRDefault="00326D2B" w:rsidP="00B66788">
                        <w:pPr>
                          <w:pStyle w:val="a5"/>
                          <w:rPr>
                            <w:sz w:val="18"/>
                          </w:rPr>
                        </w:pPr>
                        <w:r w:rsidRPr="004B61CD"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4B61CD">
                          <w:rPr>
                            <w:sz w:val="18"/>
                          </w:rPr>
                          <w:t>Перевір</w:t>
                        </w:r>
                        <w:proofErr w:type="spellEnd"/>
                        <w:r w:rsidRPr="004B61CD"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0" o:spid="_x0000_s1075" style="position:absolute;left:9281;width:11851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  <v:textbox inset="1pt,1pt,1pt,1pt">
                    <w:txbxContent>
                      <w:p w14:paraId="778D7260" w14:textId="0C2FFA8F" w:rsidR="00326D2B" w:rsidRPr="00B30202" w:rsidRDefault="00B30202" w:rsidP="00B66788">
                        <w:pPr>
                          <w:pStyle w:val="a5"/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</w:rPr>
                          <w:t>Фуріхата</w:t>
                        </w:r>
                        <w:proofErr w:type="spellEnd"/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</w:rPr>
                          <w:t xml:space="preserve"> Д. В.</w:t>
                        </w:r>
                      </w:p>
                    </w:txbxContent>
                  </v:textbox>
                </v:rect>
              </v:group>
              <v:group id="Group 51" o:spid="_x0000_s1076" style="position:absolute;left:39;top:18969;width:4882;height:309" coordsize="20336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<v:rect id="Rectangle 5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  <v:textbox inset="1pt,1pt,1pt,1pt">
                    <w:txbxContent>
                      <w:p w14:paraId="5A60F2E1" w14:textId="77777777" w:rsidR="00326D2B" w:rsidRPr="004B61CD" w:rsidRDefault="00326D2B" w:rsidP="00B66788">
                        <w:pPr>
                          <w:pStyle w:val="a5"/>
                          <w:rPr>
                            <w:sz w:val="18"/>
                          </w:rPr>
                        </w:pPr>
                        <w:r w:rsidRPr="004B61CD"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4B61CD">
                          <w:rPr>
                            <w:sz w:val="18"/>
                          </w:rPr>
                          <w:t>Реценз</w:t>
                        </w:r>
                        <w:proofErr w:type="spellEnd"/>
                        <w:r w:rsidRPr="004B61CD"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3" o:spid="_x0000_s1078" style="position:absolute;left:9618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  <v:textbox inset="1pt,1pt,1pt,1pt">
                    <w:txbxContent>
                      <w:p w14:paraId="7C0546CE" w14:textId="77777777" w:rsidR="00326D2B" w:rsidRPr="004B61CD" w:rsidRDefault="00326D2B" w:rsidP="00B66788">
                        <w:pPr>
                          <w:pStyle w:val="a5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<v:rect id="Rectangle 5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  <v:textbox inset="1pt,1pt,1pt,1pt">
                    <w:txbxContent>
                      <w:p w14:paraId="79E7C173" w14:textId="77777777" w:rsidR="00326D2B" w:rsidRPr="004B61CD" w:rsidRDefault="00326D2B" w:rsidP="00B66788">
                        <w:pPr>
                          <w:pStyle w:val="a5"/>
                          <w:rPr>
                            <w:sz w:val="18"/>
                          </w:rPr>
                        </w:pPr>
                        <w:r w:rsidRPr="004B61CD">
                          <w:rPr>
                            <w:sz w:val="18"/>
                          </w:rPr>
                          <w:t xml:space="preserve"> </w:t>
                        </w:r>
                        <w:r w:rsidRPr="004B61CD">
                          <w:rPr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5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bB/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H/l/gD5PoJAAD//wMAUEsBAi0AFAAGAAgAAAAhANvh9svuAAAAhQEAABMAAAAAAAAAAAAAAAAA&#10;AAAAAFtDb250ZW50X1R5cGVzXS54bWxQSwECLQAUAAYACAAAACEAWvQsW78AAAAVAQAACwAAAAAA&#10;AAAAAAAAAAAfAQAAX3JlbHMvLnJlbHNQSwECLQAUAAYACAAAACEA5P2wf8AAAADbAAAADwAAAAAA&#10;AAAAAAAAAAAHAgAAZHJzL2Rvd25yZXYueG1sUEsFBgAAAAADAAMAtwAAAPQCAAAAAA==&#10;" filled="f" stroked="f" strokeweight=".25pt">
                  <v:textbox inset="1pt,1pt,1pt,1pt">
                    <w:txbxContent>
                      <w:p w14:paraId="42A55872" w14:textId="77777777" w:rsidR="00326D2B" w:rsidRPr="004B61CD" w:rsidRDefault="00326D2B" w:rsidP="00B66788">
                        <w:pPr>
                          <w:pStyle w:val="a5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<v:rect id="Rectangle 5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" filled="f" stroked="f" strokeweight=".25pt">
                  <v:textbox inset="1pt,1pt,1pt,1pt">
                    <w:txbxContent>
                      <w:p w14:paraId="7506911A" w14:textId="77777777" w:rsidR="00326D2B" w:rsidRPr="004B61CD" w:rsidRDefault="002638A5" w:rsidP="00B66788">
                        <w:pPr>
                          <w:pStyle w:val="a5"/>
                          <w:rPr>
                            <w:sz w:val="18"/>
                          </w:rPr>
                        </w:pPr>
                        <w:proofErr w:type="spellStart"/>
                        <w:r w:rsidRPr="004B61CD">
                          <w:rPr>
                            <w:sz w:val="18"/>
                          </w:rPr>
                          <w:t>Зав.каф</w:t>
                        </w:r>
                        <w:proofErr w:type="spellEnd"/>
                        <w:r w:rsidRPr="004B61CD"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" filled="f" stroked="f" strokeweight=".25pt">
                  <v:textbox inset="1pt,1pt,1pt,1pt">
                    <w:txbxContent>
                      <w:p w14:paraId="58CFC644" w14:textId="276186A7" w:rsidR="00326D2B" w:rsidRPr="0053187B" w:rsidRDefault="008C6205" w:rsidP="00B66788">
                        <w:pPr>
                          <w:pStyle w:val="a5"/>
                          <w:rPr>
                            <w:rFonts w:ascii="Journal" w:hAnsi="Journal"/>
                            <w:iCs/>
                            <w:sz w:val="18"/>
                          </w:rPr>
                        </w:pPr>
                        <w:proofErr w:type="spellStart"/>
                        <w:r w:rsidRPr="0053187B">
                          <w:rPr>
                            <w:rFonts w:ascii="Journal" w:hAnsi="Journal"/>
                            <w:iCs/>
                            <w:sz w:val="18"/>
                          </w:rPr>
                          <w:t>Вакалюк</w:t>
                        </w:r>
                        <w:proofErr w:type="spellEnd"/>
                        <w:r w:rsidRPr="0053187B">
                          <w:rPr>
                            <w:rFonts w:ascii="Journal" w:hAnsi="Journal"/>
                            <w:iCs/>
                            <w:sz w:val="18"/>
                          </w:rPr>
                          <w:t xml:space="preserve"> Т.А.</w:t>
                        </w:r>
                      </w:p>
                    </w:txbxContent>
                  </v:textbox>
                </v:rect>
              </v:group>
              <v:line id="Line 6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4fE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" strokeweight="2pt"/>
              <v:rect id="Rectangle 61" o:spid="_x0000_s1086" style="position:absolute;left:7760;top:18561;width:6292;height:1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14:paraId="38F6568A" w14:textId="11856413" w:rsidR="00326D2B" w:rsidRPr="001341DF" w:rsidRDefault="00414ECC" w:rsidP="00954BE3">
                      <w:pPr>
                        <w:pStyle w:val="a5"/>
                        <w:spacing w:before="120"/>
                        <w:jc w:val="center"/>
                        <w:rPr>
                          <w:rFonts w:asciiTheme="minorHAnsi" w:hAnsiTheme="minorHAnsi" w:cstheme="minorHAnsi"/>
                        </w:rPr>
                      </w:pPr>
                      <w:r w:rsidRPr="0053187B">
                        <w:rPr>
                          <w:rFonts w:asciiTheme="minorHAnsi" w:hAnsiTheme="minorHAnsi" w:cstheme="minorHAnsi"/>
                        </w:rPr>
                        <w:t>Звіт з лабораторної роботи №</w:t>
                      </w:r>
                      <w:r w:rsidR="001341DF">
                        <w:rPr>
                          <w:rFonts w:asciiTheme="minorHAnsi" w:hAnsiTheme="minorHAnsi" w:cstheme="minorHAnsi"/>
                        </w:rPr>
                        <w:t>4</w:t>
                      </w:r>
                    </w:p>
                    <w:p w14:paraId="7095962F" w14:textId="77777777" w:rsidR="004E6535" w:rsidRPr="004B61CD" w:rsidRDefault="004E6535" w:rsidP="00954BE3">
                      <w:pPr>
                        <w:pStyle w:val="a5"/>
                        <w:spacing w:before="120"/>
                        <w:jc w:val="center"/>
                        <w:rPr>
                          <w:rFonts w:ascii="Times New Roman" w:hAnsi="Times New Roman"/>
                          <w:sz w:val="32"/>
                          <w:szCs w:val="24"/>
                        </w:rPr>
                      </w:pPr>
                    </w:p>
                  </w:txbxContent>
                </v:textbox>
              </v:rect>
              <v:line id="Line 6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Yt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" strokeweight="2pt"/>
              <v:line id="Line 6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BO2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" strokeweight="2pt"/>
              <v:line id="Line 6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<v:rect id="Rectangle 6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" filled="f" stroked="f" strokeweight=".25pt">
                <v:textbox inset="1pt,1pt,1pt,1pt">
                  <w:txbxContent>
                    <w:p w14:paraId="2F4F2A48" w14:textId="77777777" w:rsidR="00326D2B" w:rsidRPr="004B61CD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 w:rsidRPr="004B61CD">
                        <w:rPr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6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Cai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QbaE3y/xB8jdEwAA//8DAFBLAQItABQABgAIAAAAIQDb4fbL7gAAAIUBAAATAAAAAAAAAAAAAAAA&#10;AAAAAABbQ29udGVudF9UeXBlc10ueG1sUEsBAi0AFAAGAAgAAAAhAFr0LFu/AAAAFQEAAAsAAAAA&#10;AAAAAAAAAAAAHwEAAF9yZWxzLy5yZWxzUEsBAi0AFAAGAAgAAAAhAGEkJqLBAAAA2wAAAA8AAAAA&#10;AAAAAAAAAAAABwIAAGRycy9kb3ducmV2LnhtbFBLBQYAAAAAAwADALcAAAD1AgAAAAA=&#10;" filled="f" stroked="f" strokeweight=".25pt">
                <v:textbox inset="1pt,1pt,1pt,1pt">
                  <w:txbxContent>
                    <w:p w14:paraId="5DA48D2B" w14:textId="38A44BF2" w:rsidR="00326D2B" w:rsidRPr="004B61CD" w:rsidRDefault="003E0570" w:rsidP="00B66788">
                      <w:pPr>
                        <w:pStyle w:val="a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 w:rsidRPr="004B61CD">
                        <w:rPr>
                          <w:sz w:val="18"/>
                        </w:rPr>
                        <w:t>А</w:t>
                      </w:r>
                      <w:r w:rsidR="00326D2B" w:rsidRPr="004B61CD">
                        <w:rPr>
                          <w:sz w:val="18"/>
                        </w:rPr>
                        <w:t>р</w:t>
                      </w:r>
                      <w:r w:rsidRPr="004B61CD">
                        <w:rPr>
                          <w:sz w:val="18"/>
                        </w:rPr>
                        <w:t>к</w:t>
                      </w:r>
                      <w:r w:rsidR="00326D2B" w:rsidRPr="004B61CD">
                        <w:rPr>
                          <w:sz w:val="18"/>
                        </w:rPr>
                        <w:t>ушів</w:t>
                      </w:r>
                    </w:p>
                  </w:txbxContent>
                </v:textbox>
              </v:rect>
              <v:rect id="Rectangle 6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IM5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Us&#10;JvD6En+AXD0BAAD//wMAUEsBAi0AFAAGAAgAAAAhANvh9svuAAAAhQEAABMAAAAAAAAAAAAAAAAA&#10;AAAAAFtDb250ZW50X1R5cGVzXS54bWxQSwECLQAUAAYACAAAACEAWvQsW78AAAAVAQAACwAAAAAA&#10;AAAAAAAAAAAfAQAAX3JlbHMvLnJlbHNQSwECLQAUAAYACAAAACEADmiDOcAAAADbAAAADwAAAAAA&#10;AAAAAAAAAAAHAgAAZHJzL2Rvd25yZXYueG1sUEsFBgAAAAADAAMAtwAAAPQCAAAAAA==&#10;" filled="f" stroked="f" strokeweight=".25pt">
                <v:textbox inset="1pt,1pt,1pt,1pt">
                  <w:txbxContent>
                    <w:p w14:paraId="113B9A35" w14:textId="199F8B85" w:rsidR="008C6205" w:rsidRPr="00B30202" w:rsidRDefault="00CF6940" w:rsidP="00B66788">
                      <w:pPr>
                        <w:pStyle w:val="a5"/>
                        <w:jc w:val="center"/>
                        <w:rPr>
                          <w:iCs/>
                          <w:sz w:val="18"/>
                          <w:lang w:val="en-US"/>
                        </w:rPr>
                      </w:pPr>
                      <w:r>
                        <w:rPr>
                          <w:iCs/>
                          <w:sz w:val="18"/>
                          <w:lang w:val="en-US"/>
                        </w:rPr>
                        <w:t>10</w:t>
                      </w:r>
                    </w:p>
                  </w:txbxContent>
                </v:textbox>
              </v:rect>
              <v:line id="Line 6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uMR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37bjEcMAAADbAAAADwAA&#10;AAAAAAAAAAAAAAAHAgAAZHJzL2Rvd25yZXYueG1sUEsFBgAAAAADAAMAtwAAAPcCAAAAAA==&#10;" strokeweight="1pt"/>
              <v:line id="Line 6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kaK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sPpGisMAAADbAAAADwAA&#10;AAAAAAAAAAAAAAAHAgAAZHJzL2Rvd25yZXYueG1sUEsFBgAAAAADAAMAtwAAAPcCAAAAAA==&#10;" strokeweight="1pt"/>
              <v:rect id="Rectangle 70" o:spid="_x0000_s1095" style="position:absolute;left:14295;top:19221;width:5568;height: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    <v:textbox inset="1pt,1pt,1pt,1pt">
                  <w:txbxContent>
                    <w:p w14:paraId="5FAC5898" w14:textId="733C88EA" w:rsidR="00326D2B" w:rsidRPr="0053187B" w:rsidRDefault="00B86DBA" w:rsidP="00311F95">
                      <w:pPr>
                        <w:pStyle w:val="a5"/>
                        <w:jc w:val="center"/>
                        <w:rPr>
                          <w:rFonts w:asciiTheme="minorHAnsi" w:hAnsiTheme="minorHAnsi" w:cstheme="minorHAnsi"/>
                          <w:sz w:val="36"/>
                          <w:szCs w:val="36"/>
                        </w:rPr>
                      </w:pPr>
                      <w:r w:rsidRPr="0053187B">
                        <w:rPr>
                          <w:rFonts w:asciiTheme="minorHAnsi" w:hAnsiTheme="minorHAnsi" w:cstheme="minorHAnsi"/>
                          <w:sz w:val="32"/>
                          <w:szCs w:val="32"/>
                        </w:rPr>
                        <w:t xml:space="preserve">ФІКТ, гр. </w:t>
                      </w:r>
                      <w:r w:rsidR="008C6205" w:rsidRPr="0053187B">
                        <w:rPr>
                          <w:rFonts w:asciiTheme="minorHAnsi" w:hAnsiTheme="minorHAnsi" w:cstheme="minorHAnsi"/>
                          <w:color w:val="000000" w:themeColor="text1"/>
                          <w:sz w:val="32"/>
                          <w:szCs w:val="32"/>
                        </w:rPr>
                        <w:t>ІПЗ</w:t>
                      </w:r>
                      <w:r w:rsidR="00CA2882" w:rsidRPr="0053187B">
                        <w:rPr>
                          <w:rFonts w:asciiTheme="minorHAnsi" w:hAnsiTheme="minorHAnsi" w:cstheme="minorHAnsi"/>
                          <w:color w:val="000000" w:themeColor="text1"/>
                          <w:sz w:val="32"/>
                          <w:szCs w:val="32"/>
                        </w:rPr>
                        <w:t>-</w:t>
                      </w:r>
                      <w:r w:rsidR="001219C2" w:rsidRPr="0053187B">
                        <w:rPr>
                          <w:rFonts w:asciiTheme="minorHAnsi" w:hAnsiTheme="minorHAnsi" w:cstheme="minorHAnsi"/>
                          <w:color w:val="000000" w:themeColor="text1"/>
                          <w:sz w:val="32"/>
                          <w:szCs w:val="32"/>
                        </w:rPr>
                        <w:t>2</w:t>
                      </w:r>
                      <w:r w:rsidR="0053187B">
                        <w:rPr>
                          <w:rFonts w:asciiTheme="minorHAnsi" w:hAnsiTheme="minorHAnsi" w:cstheme="minorHAnsi"/>
                          <w:color w:val="000000" w:themeColor="text1"/>
                          <w:sz w:val="32"/>
                          <w:szCs w:val="32"/>
                        </w:rPr>
                        <w:t>3</w:t>
                      </w:r>
                      <w:r w:rsidR="001219C2" w:rsidRPr="0053187B">
                        <w:rPr>
                          <w:rFonts w:asciiTheme="minorHAnsi" w:hAnsiTheme="minorHAnsi" w:cstheme="minorHAnsi"/>
                          <w:color w:val="000000" w:themeColor="text1"/>
                          <w:szCs w:val="28"/>
                        </w:rPr>
                        <w:t>-</w:t>
                      </w:r>
                      <w:r w:rsidR="00C3309E">
                        <w:rPr>
                          <w:rFonts w:asciiTheme="minorHAnsi" w:hAnsiTheme="minorHAnsi" w:cstheme="minorHAnsi"/>
                          <w:color w:val="000000" w:themeColor="text1"/>
                          <w:sz w:val="32"/>
                          <w:szCs w:val="32"/>
                        </w:rPr>
                        <w:t>2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F50EB6"/>
    <w:multiLevelType w:val="multilevel"/>
    <w:tmpl w:val="5390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F45707"/>
    <w:multiLevelType w:val="multilevel"/>
    <w:tmpl w:val="C240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CD1595"/>
    <w:multiLevelType w:val="multilevel"/>
    <w:tmpl w:val="5390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35461F"/>
    <w:multiLevelType w:val="multilevel"/>
    <w:tmpl w:val="A2C8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4B74D8"/>
    <w:multiLevelType w:val="multilevel"/>
    <w:tmpl w:val="5390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F53F82"/>
    <w:multiLevelType w:val="multilevel"/>
    <w:tmpl w:val="5390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4C6335"/>
    <w:multiLevelType w:val="multilevel"/>
    <w:tmpl w:val="5390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5507C3"/>
    <w:multiLevelType w:val="multilevel"/>
    <w:tmpl w:val="DFFE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A623AB"/>
    <w:multiLevelType w:val="multilevel"/>
    <w:tmpl w:val="1C82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97553B"/>
    <w:multiLevelType w:val="multilevel"/>
    <w:tmpl w:val="0F8A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CC4825"/>
    <w:multiLevelType w:val="hybridMultilevel"/>
    <w:tmpl w:val="3D9C1BA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0"/>
  </w:num>
  <w:num w:numId="4">
    <w:abstractNumId w:val="3"/>
  </w:num>
  <w:num w:numId="5">
    <w:abstractNumId w:val="10"/>
  </w:num>
  <w:num w:numId="6">
    <w:abstractNumId w:val="6"/>
  </w:num>
  <w:num w:numId="7">
    <w:abstractNumId w:val="5"/>
  </w:num>
  <w:num w:numId="8">
    <w:abstractNumId w:val="4"/>
  </w:num>
  <w:num w:numId="9">
    <w:abstractNumId w:val="2"/>
  </w:num>
  <w:num w:numId="10">
    <w:abstractNumId w:val="7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attachedTemplate r:id="rId1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6788"/>
    <w:rsid w:val="000009C3"/>
    <w:rsid w:val="000011E4"/>
    <w:rsid w:val="00003304"/>
    <w:rsid w:val="00004090"/>
    <w:rsid w:val="00007207"/>
    <w:rsid w:val="00010C72"/>
    <w:rsid w:val="000126BA"/>
    <w:rsid w:val="00012D71"/>
    <w:rsid w:val="00016C4E"/>
    <w:rsid w:val="00022744"/>
    <w:rsid w:val="00025423"/>
    <w:rsid w:val="00031C36"/>
    <w:rsid w:val="00032079"/>
    <w:rsid w:val="0003542C"/>
    <w:rsid w:val="00037AAE"/>
    <w:rsid w:val="00037F50"/>
    <w:rsid w:val="00040786"/>
    <w:rsid w:val="0004617D"/>
    <w:rsid w:val="0005325B"/>
    <w:rsid w:val="00055B8D"/>
    <w:rsid w:val="00064821"/>
    <w:rsid w:val="00065D0A"/>
    <w:rsid w:val="000663E4"/>
    <w:rsid w:val="00066650"/>
    <w:rsid w:val="00066B50"/>
    <w:rsid w:val="000670A6"/>
    <w:rsid w:val="00067E52"/>
    <w:rsid w:val="00073266"/>
    <w:rsid w:val="000733AE"/>
    <w:rsid w:val="0007391D"/>
    <w:rsid w:val="00080607"/>
    <w:rsid w:val="000806C9"/>
    <w:rsid w:val="00082DDA"/>
    <w:rsid w:val="00083369"/>
    <w:rsid w:val="00086C09"/>
    <w:rsid w:val="000904F3"/>
    <w:rsid w:val="00090D28"/>
    <w:rsid w:val="00090E3B"/>
    <w:rsid w:val="00096498"/>
    <w:rsid w:val="0009694F"/>
    <w:rsid w:val="000A3BC3"/>
    <w:rsid w:val="000B0280"/>
    <w:rsid w:val="000B368B"/>
    <w:rsid w:val="000B5891"/>
    <w:rsid w:val="000B6153"/>
    <w:rsid w:val="000B6762"/>
    <w:rsid w:val="000B6D0F"/>
    <w:rsid w:val="000B7D74"/>
    <w:rsid w:val="000B7EF5"/>
    <w:rsid w:val="000C202F"/>
    <w:rsid w:val="000C5159"/>
    <w:rsid w:val="000C5C39"/>
    <w:rsid w:val="000D2C0A"/>
    <w:rsid w:val="000D569B"/>
    <w:rsid w:val="000D5AEB"/>
    <w:rsid w:val="000D5EE1"/>
    <w:rsid w:val="000D7237"/>
    <w:rsid w:val="000E12A5"/>
    <w:rsid w:val="000E1818"/>
    <w:rsid w:val="000E3D9E"/>
    <w:rsid w:val="000E57A8"/>
    <w:rsid w:val="000E57FF"/>
    <w:rsid w:val="000E6921"/>
    <w:rsid w:val="000F0098"/>
    <w:rsid w:val="000F12CA"/>
    <w:rsid w:val="000F1901"/>
    <w:rsid w:val="000F2684"/>
    <w:rsid w:val="000F4A42"/>
    <w:rsid w:val="000F6B5D"/>
    <w:rsid w:val="000F7DC9"/>
    <w:rsid w:val="0010277B"/>
    <w:rsid w:val="0011226C"/>
    <w:rsid w:val="00112D87"/>
    <w:rsid w:val="00113BC9"/>
    <w:rsid w:val="001144AE"/>
    <w:rsid w:val="001219C2"/>
    <w:rsid w:val="00122665"/>
    <w:rsid w:val="00122766"/>
    <w:rsid w:val="00125EC3"/>
    <w:rsid w:val="00131316"/>
    <w:rsid w:val="001341DF"/>
    <w:rsid w:val="00135E9D"/>
    <w:rsid w:val="001379D8"/>
    <w:rsid w:val="00142154"/>
    <w:rsid w:val="00145FA5"/>
    <w:rsid w:val="00156F3E"/>
    <w:rsid w:val="0015702C"/>
    <w:rsid w:val="001601C0"/>
    <w:rsid w:val="001604A2"/>
    <w:rsid w:val="00161278"/>
    <w:rsid w:val="00162E45"/>
    <w:rsid w:val="001638E4"/>
    <w:rsid w:val="00164809"/>
    <w:rsid w:val="00166C69"/>
    <w:rsid w:val="00175F3A"/>
    <w:rsid w:val="0017604C"/>
    <w:rsid w:val="00180E03"/>
    <w:rsid w:val="00192E98"/>
    <w:rsid w:val="00193A2E"/>
    <w:rsid w:val="00196673"/>
    <w:rsid w:val="001A4C17"/>
    <w:rsid w:val="001A7A15"/>
    <w:rsid w:val="001B24AD"/>
    <w:rsid w:val="001B3921"/>
    <w:rsid w:val="001B3F8C"/>
    <w:rsid w:val="001B7F3D"/>
    <w:rsid w:val="001C0B7D"/>
    <w:rsid w:val="001C133B"/>
    <w:rsid w:val="001C283F"/>
    <w:rsid w:val="001C7E42"/>
    <w:rsid w:val="001D0306"/>
    <w:rsid w:val="001D0B38"/>
    <w:rsid w:val="001D1112"/>
    <w:rsid w:val="001D1CB5"/>
    <w:rsid w:val="001D3E06"/>
    <w:rsid w:val="001E362A"/>
    <w:rsid w:val="001E6442"/>
    <w:rsid w:val="001F30D7"/>
    <w:rsid w:val="001F6EE0"/>
    <w:rsid w:val="001F6F22"/>
    <w:rsid w:val="00200C8D"/>
    <w:rsid w:val="002033DA"/>
    <w:rsid w:val="00203D4C"/>
    <w:rsid w:val="002050A6"/>
    <w:rsid w:val="00207042"/>
    <w:rsid w:val="00211AF6"/>
    <w:rsid w:val="002123DE"/>
    <w:rsid w:val="002148A6"/>
    <w:rsid w:val="002148C1"/>
    <w:rsid w:val="00214DA7"/>
    <w:rsid w:val="00214E2E"/>
    <w:rsid w:val="002151B1"/>
    <w:rsid w:val="00220A87"/>
    <w:rsid w:val="00221EF8"/>
    <w:rsid w:val="0022400C"/>
    <w:rsid w:val="00226AC7"/>
    <w:rsid w:val="00232101"/>
    <w:rsid w:val="00234965"/>
    <w:rsid w:val="00236856"/>
    <w:rsid w:val="00242024"/>
    <w:rsid w:val="00245CE6"/>
    <w:rsid w:val="00246C40"/>
    <w:rsid w:val="002472BA"/>
    <w:rsid w:val="0024747B"/>
    <w:rsid w:val="002476B9"/>
    <w:rsid w:val="002600DB"/>
    <w:rsid w:val="00260199"/>
    <w:rsid w:val="002638A5"/>
    <w:rsid w:val="00265C70"/>
    <w:rsid w:val="002667BF"/>
    <w:rsid w:val="0027502A"/>
    <w:rsid w:val="00275053"/>
    <w:rsid w:val="00276271"/>
    <w:rsid w:val="00276D97"/>
    <w:rsid w:val="0028302C"/>
    <w:rsid w:val="00287D22"/>
    <w:rsid w:val="002975BB"/>
    <w:rsid w:val="002A23DD"/>
    <w:rsid w:val="002A2BEE"/>
    <w:rsid w:val="002A49F9"/>
    <w:rsid w:val="002A6790"/>
    <w:rsid w:val="002B1A62"/>
    <w:rsid w:val="002C00EB"/>
    <w:rsid w:val="002C0734"/>
    <w:rsid w:val="002C2CAA"/>
    <w:rsid w:val="002C5FE8"/>
    <w:rsid w:val="002C6A4E"/>
    <w:rsid w:val="002C731F"/>
    <w:rsid w:val="002D359F"/>
    <w:rsid w:val="002D42F1"/>
    <w:rsid w:val="002D5801"/>
    <w:rsid w:val="002D72D9"/>
    <w:rsid w:val="002D731E"/>
    <w:rsid w:val="002E7FC3"/>
    <w:rsid w:val="002F06E9"/>
    <w:rsid w:val="002F197E"/>
    <w:rsid w:val="002F361F"/>
    <w:rsid w:val="002F46A5"/>
    <w:rsid w:val="002F4989"/>
    <w:rsid w:val="002F4CCE"/>
    <w:rsid w:val="002F6B72"/>
    <w:rsid w:val="00302A6D"/>
    <w:rsid w:val="00303712"/>
    <w:rsid w:val="003040CE"/>
    <w:rsid w:val="003118D9"/>
    <w:rsid w:val="00311F95"/>
    <w:rsid w:val="003120BA"/>
    <w:rsid w:val="00312313"/>
    <w:rsid w:val="003163F4"/>
    <w:rsid w:val="00317E3D"/>
    <w:rsid w:val="00321CB6"/>
    <w:rsid w:val="0032266F"/>
    <w:rsid w:val="00323DB1"/>
    <w:rsid w:val="00326D2B"/>
    <w:rsid w:val="003275ED"/>
    <w:rsid w:val="00327A67"/>
    <w:rsid w:val="00327E44"/>
    <w:rsid w:val="00333F7F"/>
    <w:rsid w:val="00335EF2"/>
    <w:rsid w:val="003364A1"/>
    <w:rsid w:val="00336EE8"/>
    <w:rsid w:val="003414CF"/>
    <w:rsid w:val="00343364"/>
    <w:rsid w:val="00355B87"/>
    <w:rsid w:val="0036430A"/>
    <w:rsid w:val="00365BBB"/>
    <w:rsid w:val="00366C82"/>
    <w:rsid w:val="00372B20"/>
    <w:rsid w:val="00377078"/>
    <w:rsid w:val="00381734"/>
    <w:rsid w:val="00381EF9"/>
    <w:rsid w:val="00385D68"/>
    <w:rsid w:val="00386451"/>
    <w:rsid w:val="00386DD4"/>
    <w:rsid w:val="00394FDE"/>
    <w:rsid w:val="00395791"/>
    <w:rsid w:val="003979FE"/>
    <w:rsid w:val="00397B54"/>
    <w:rsid w:val="003A16D4"/>
    <w:rsid w:val="003A17EC"/>
    <w:rsid w:val="003A32E4"/>
    <w:rsid w:val="003A4D47"/>
    <w:rsid w:val="003A6D99"/>
    <w:rsid w:val="003B2DB3"/>
    <w:rsid w:val="003B36B6"/>
    <w:rsid w:val="003B4242"/>
    <w:rsid w:val="003B4B06"/>
    <w:rsid w:val="003B5078"/>
    <w:rsid w:val="003B555A"/>
    <w:rsid w:val="003B6CE9"/>
    <w:rsid w:val="003C3807"/>
    <w:rsid w:val="003C70C8"/>
    <w:rsid w:val="003D0A01"/>
    <w:rsid w:val="003D2CF6"/>
    <w:rsid w:val="003D3952"/>
    <w:rsid w:val="003D5947"/>
    <w:rsid w:val="003D7957"/>
    <w:rsid w:val="003E02C1"/>
    <w:rsid w:val="003E0570"/>
    <w:rsid w:val="003E6120"/>
    <w:rsid w:val="003E6275"/>
    <w:rsid w:val="003E69C1"/>
    <w:rsid w:val="003E6E94"/>
    <w:rsid w:val="003E6F39"/>
    <w:rsid w:val="003E719E"/>
    <w:rsid w:val="003F161E"/>
    <w:rsid w:val="003F2ABB"/>
    <w:rsid w:val="003F7A5A"/>
    <w:rsid w:val="004004BC"/>
    <w:rsid w:val="004024F1"/>
    <w:rsid w:val="004031FE"/>
    <w:rsid w:val="0040372A"/>
    <w:rsid w:val="00403BC5"/>
    <w:rsid w:val="0040697B"/>
    <w:rsid w:val="00407F9D"/>
    <w:rsid w:val="004101F4"/>
    <w:rsid w:val="004105F2"/>
    <w:rsid w:val="00414ECC"/>
    <w:rsid w:val="00417AF4"/>
    <w:rsid w:val="0042016E"/>
    <w:rsid w:val="00421019"/>
    <w:rsid w:val="00424358"/>
    <w:rsid w:val="00424CB3"/>
    <w:rsid w:val="004272B3"/>
    <w:rsid w:val="00431CE9"/>
    <w:rsid w:val="00432AB6"/>
    <w:rsid w:val="004331F3"/>
    <w:rsid w:val="004335A1"/>
    <w:rsid w:val="00436FBB"/>
    <w:rsid w:val="00437D03"/>
    <w:rsid w:val="00441C91"/>
    <w:rsid w:val="00441D33"/>
    <w:rsid w:val="004428A5"/>
    <w:rsid w:val="004455B1"/>
    <w:rsid w:val="00445A3B"/>
    <w:rsid w:val="00454D51"/>
    <w:rsid w:val="004573EE"/>
    <w:rsid w:val="00464CB1"/>
    <w:rsid w:val="00473E1D"/>
    <w:rsid w:val="00473FC9"/>
    <w:rsid w:val="00482385"/>
    <w:rsid w:val="0048324E"/>
    <w:rsid w:val="004914AB"/>
    <w:rsid w:val="0049232A"/>
    <w:rsid w:val="00492D22"/>
    <w:rsid w:val="004935B2"/>
    <w:rsid w:val="004953D0"/>
    <w:rsid w:val="004A2797"/>
    <w:rsid w:val="004A324D"/>
    <w:rsid w:val="004A37BB"/>
    <w:rsid w:val="004A5C8F"/>
    <w:rsid w:val="004A5CBA"/>
    <w:rsid w:val="004B03F0"/>
    <w:rsid w:val="004B1519"/>
    <w:rsid w:val="004B2FA3"/>
    <w:rsid w:val="004B447B"/>
    <w:rsid w:val="004B61CD"/>
    <w:rsid w:val="004B732E"/>
    <w:rsid w:val="004C359E"/>
    <w:rsid w:val="004C5C44"/>
    <w:rsid w:val="004C6AB1"/>
    <w:rsid w:val="004C7EE5"/>
    <w:rsid w:val="004D33D5"/>
    <w:rsid w:val="004D4022"/>
    <w:rsid w:val="004D4498"/>
    <w:rsid w:val="004D5C33"/>
    <w:rsid w:val="004D7B21"/>
    <w:rsid w:val="004E33B0"/>
    <w:rsid w:val="004E3941"/>
    <w:rsid w:val="004E4084"/>
    <w:rsid w:val="004E50E7"/>
    <w:rsid w:val="004E6535"/>
    <w:rsid w:val="004E7D69"/>
    <w:rsid w:val="004F1196"/>
    <w:rsid w:val="004F589D"/>
    <w:rsid w:val="005001D2"/>
    <w:rsid w:val="005014FE"/>
    <w:rsid w:val="00501644"/>
    <w:rsid w:val="00503156"/>
    <w:rsid w:val="00504A3B"/>
    <w:rsid w:val="00506BCB"/>
    <w:rsid w:val="005110A4"/>
    <w:rsid w:val="00511AE4"/>
    <w:rsid w:val="00511D00"/>
    <w:rsid w:val="00512BD1"/>
    <w:rsid w:val="00514614"/>
    <w:rsid w:val="005157FA"/>
    <w:rsid w:val="00515F3A"/>
    <w:rsid w:val="00517CEE"/>
    <w:rsid w:val="005222BF"/>
    <w:rsid w:val="00525897"/>
    <w:rsid w:val="00530562"/>
    <w:rsid w:val="0053187B"/>
    <w:rsid w:val="00532F0B"/>
    <w:rsid w:val="005371E7"/>
    <w:rsid w:val="00540B21"/>
    <w:rsid w:val="00540E9A"/>
    <w:rsid w:val="005422A1"/>
    <w:rsid w:val="005453C2"/>
    <w:rsid w:val="005569D3"/>
    <w:rsid w:val="0056173A"/>
    <w:rsid w:val="00562386"/>
    <w:rsid w:val="00565C41"/>
    <w:rsid w:val="00567D1E"/>
    <w:rsid w:val="00570A86"/>
    <w:rsid w:val="00576FF5"/>
    <w:rsid w:val="00591C30"/>
    <w:rsid w:val="00594446"/>
    <w:rsid w:val="0059481B"/>
    <w:rsid w:val="00594A0E"/>
    <w:rsid w:val="0059512E"/>
    <w:rsid w:val="005A14B4"/>
    <w:rsid w:val="005A20E1"/>
    <w:rsid w:val="005A2112"/>
    <w:rsid w:val="005A45E1"/>
    <w:rsid w:val="005A5401"/>
    <w:rsid w:val="005B34F0"/>
    <w:rsid w:val="005B3A7D"/>
    <w:rsid w:val="005B6162"/>
    <w:rsid w:val="005C2AD5"/>
    <w:rsid w:val="005D1E78"/>
    <w:rsid w:val="005D422A"/>
    <w:rsid w:val="005E0121"/>
    <w:rsid w:val="005E3725"/>
    <w:rsid w:val="005E5110"/>
    <w:rsid w:val="005E6DEE"/>
    <w:rsid w:val="005F05B3"/>
    <w:rsid w:val="005F4641"/>
    <w:rsid w:val="005F747D"/>
    <w:rsid w:val="005F7A49"/>
    <w:rsid w:val="006000F9"/>
    <w:rsid w:val="0060196C"/>
    <w:rsid w:val="006025CE"/>
    <w:rsid w:val="00602A54"/>
    <w:rsid w:val="0060519B"/>
    <w:rsid w:val="00614429"/>
    <w:rsid w:val="00615CBE"/>
    <w:rsid w:val="00617F80"/>
    <w:rsid w:val="00620937"/>
    <w:rsid w:val="006219FD"/>
    <w:rsid w:val="00623075"/>
    <w:rsid w:val="00624750"/>
    <w:rsid w:val="00624799"/>
    <w:rsid w:val="006259EE"/>
    <w:rsid w:val="00625D93"/>
    <w:rsid w:val="006269E7"/>
    <w:rsid w:val="0064486D"/>
    <w:rsid w:val="006470A2"/>
    <w:rsid w:val="00651D76"/>
    <w:rsid w:val="00660B71"/>
    <w:rsid w:val="0066143A"/>
    <w:rsid w:val="00662CAD"/>
    <w:rsid w:val="006675C0"/>
    <w:rsid w:val="006679B9"/>
    <w:rsid w:val="00672BA5"/>
    <w:rsid w:val="00681C05"/>
    <w:rsid w:val="0068481F"/>
    <w:rsid w:val="00684F71"/>
    <w:rsid w:val="00685982"/>
    <w:rsid w:val="006861A5"/>
    <w:rsid w:val="006867C6"/>
    <w:rsid w:val="00686EA5"/>
    <w:rsid w:val="0068773B"/>
    <w:rsid w:val="0069039A"/>
    <w:rsid w:val="006908EF"/>
    <w:rsid w:val="00691B92"/>
    <w:rsid w:val="006965FB"/>
    <w:rsid w:val="00696902"/>
    <w:rsid w:val="006A11EB"/>
    <w:rsid w:val="006A62DB"/>
    <w:rsid w:val="006A6A4D"/>
    <w:rsid w:val="006B0D46"/>
    <w:rsid w:val="006B2B0B"/>
    <w:rsid w:val="006C1C21"/>
    <w:rsid w:val="006C359C"/>
    <w:rsid w:val="006C7040"/>
    <w:rsid w:val="006C7DDF"/>
    <w:rsid w:val="006D195A"/>
    <w:rsid w:val="006D52F5"/>
    <w:rsid w:val="006D6136"/>
    <w:rsid w:val="006E21D8"/>
    <w:rsid w:val="006E469B"/>
    <w:rsid w:val="006E6642"/>
    <w:rsid w:val="006E74E6"/>
    <w:rsid w:val="006F30A5"/>
    <w:rsid w:val="006F605B"/>
    <w:rsid w:val="006F6A78"/>
    <w:rsid w:val="006F6F54"/>
    <w:rsid w:val="006F7C9B"/>
    <w:rsid w:val="006F7D35"/>
    <w:rsid w:val="006F7D56"/>
    <w:rsid w:val="00706DDA"/>
    <w:rsid w:val="007072CB"/>
    <w:rsid w:val="00712C77"/>
    <w:rsid w:val="007131A7"/>
    <w:rsid w:val="007204D3"/>
    <w:rsid w:val="00720CA8"/>
    <w:rsid w:val="00720DBD"/>
    <w:rsid w:val="00723BB9"/>
    <w:rsid w:val="0072667C"/>
    <w:rsid w:val="0073085B"/>
    <w:rsid w:val="007317FB"/>
    <w:rsid w:val="007322E0"/>
    <w:rsid w:val="00735DB1"/>
    <w:rsid w:val="007377C7"/>
    <w:rsid w:val="007401CD"/>
    <w:rsid w:val="007431A9"/>
    <w:rsid w:val="007508BA"/>
    <w:rsid w:val="007527EB"/>
    <w:rsid w:val="00757358"/>
    <w:rsid w:val="00762491"/>
    <w:rsid w:val="007629FE"/>
    <w:rsid w:val="00763D44"/>
    <w:rsid w:val="0076645D"/>
    <w:rsid w:val="007729DF"/>
    <w:rsid w:val="00780A5D"/>
    <w:rsid w:val="00783EA4"/>
    <w:rsid w:val="007844F4"/>
    <w:rsid w:val="0078473A"/>
    <w:rsid w:val="00784A72"/>
    <w:rsid w:val="00784AE4"/>
    <w:rsid w:val="007860ED"/>
    <w:rsid w:val="007874E0"/>
    <w:rsid w:val="00792548"/>
    <w:rsid w:val="00793773"/>
    <w:rsid w:val="0079448A"/>
    <w:rsid w:val="00795654"/>
    <w:rsid w:val="007964F3"/>
    <w:rsid w:val="007A1824"/>
    <w:rsid w:val="007A2582"/>
    <w:rsid w:val="007A5540"/>
    <w:rsid w:val="007A6392"/>
    <w:rsid w:val="007A6BF9"/>
    <w:rsid w:val="007A765F"/>
    <w:rsid w:val="007B3129"/>
    <w:rsid w:val="007B4933"/>
    <w:rsid w:val="007B63E6"/>
    <w:rsid w:val="007C18C6"/>
    <w:rsid w:val="007C4928"/>
    <w:rsid w:val="007C4CA0"/>
    <w:rsid w:val="007C74D5"/>
    <w:rsid w:val="007D0FC9"/>
    <w:rsid w:val="007E3286"/>
    <w:rsid w:val="007E696E"/>
    <w:rsid w:val="007E6CDE"/>
    <w:rsid w:val="007E7F2D"/>
    <w:rsid w:val="007F0DA4"/>
    <w:rsid w:val="007F18F4"/>
    <w:rsid w:val="007F267C"/>
    <w:rsid w:val="007F2BF6"/>
    <w:rsid w:val="007F33B8"/>
    <w:rsid w:val="007F7069"/>
    <w:rsid w:val="00804E4B"/>
    <w:rsid w:val="0080663F"/>
    <w:rsid w:val="008106EF"/>
    <w:rsid w:val="008109C2"/>
    <w:rsid w:val="008130D5"/>
    <w:rsid w:val="00813ABA"/>
    <w:rsid w:val="00821A77"/>
    <w:rsid w:val="00821D6B"/>
    <w:rsid w:val="00822843"/>
    <w:rsid w:val="00823CF7"/>
    <w:rsid w:val="0082592A"/>
    <w:rsid w:val="008269A9"/>
    <w:rsid w:val="00830CC6"/>
    <w:rsid w:val="00831415"/>
    <w:rsid w:val="008321BB"/>
    <w:rsid w:val="008328CC"/>
    <w:rsid w:val="008330DA"/>
    <w:rsid w:val="008330DD"/>
    <w:rsid w:val="00834D72"/>
    <w:rsid w:val="00835602"/>
    <w:rsid w:val="008366FA"/>
    <w:rsid w:val="008407FC"/>
    <w:rsid w:val="0084172C"/>
    <w:rsid w:val="008433F0"/>
    <w:rsid w:val="00845DD4"/>
    <w:rsid w:val="0084716C"/>
    <w:rsid w:val="0085195A"/>
    <w:rsid w:val="00852FFA"/>
    <w:rsid w:val="00856560"/>
    <w:rsid w:val="00856CBA"/>
    <w:rsid w:val="008570D8"/>
    <w:rsid w:val="00862E23"/>
    <w:rsid w:val="00862F78"/>
    <w:rsid w:val="008630B2"/>
    <w:rsid w:val="00863DB5"/>
    <w:rsid w:val="00872C33"/>
    <w:rsid w:val="00874ECC"/>
    <w:rsid w:val="0087544E"/>
    <w:rsid w:val="00880C42"/>
    <w:rsid w:val="0088555D"/>
    <w:rsid w:val="008918F5"/>
    <w:rsid w:val="00891FC2"/>
    <w:rsid w:val="00892EAE"/>
    <w:rsid w:val="008A364C"/>
    <w:rsid w:val="008A49EA"/>
    <w:rsid w:val="008A4C80"/>
    <w:rsid w:val="008A4EC0"/>
    <w:rsid w:val="008B1727"/>
    <w:rsid w:val="008B5588"/>
    <w:rsid w:val="008B5C3F"/>
    <w:rsid w:val="008C11F3"/>
    <w:rsid w:val="008C274D"/>
    <w:rsid w:val="008C2B1D"/>
    <w:rsid w:val="008C4739"/>
    <w:rsid w:val="008C6205"/>
    <w:rsid w:val="008D0DED"/>
    <w:rsid w:val="008D133E"/>
    <w:rsid w:val="008D3BAC"/>
    <w:rsid w:val="008D752D"/>
    <w:rsid w:val="008D7844"/>
    <w:rsid w:val="008E14C9"/>
    <w:rsid w:val="008E23A6"/>
    <w:rsid w:val="008E4026"/>
    <w:rsid w:val="008E4EFB"/>
    <w:rsid w:val="008F070A"/>
    <w:rsid w:val="008F1BD6"/>
    <w:rsid w:val="008F2371"/>
    <w:rsid w:val="008F4BF9"/>
    <w:rsid w:val="008F7AF4"/>
    <w:rsid w:val="00902303"/>
    <w:rsid w:val="00903619"/>
    <w:rsid w:val="0090432C"/>
    <w:rsid w:val="00905E29"/>
    <w:rsid w:val="00906114"/>
    <w:rsid w:val="00906C2F"/>
    <w:rsid w:val="00906C54"/>
    <w:rsid w:val="00907536"/>
    <w:rsid w:val="00907D61"/>
    <w:rsid w:val="00907ED9"/>
    <w:rsid w:val="00910DE3"/>
    <w:rsid w:val="00911092"/>
    <w:rsid w:val="00911193"/>
    <w:rsid w:val="0091162F"/>
    <w:rsid w:val="00912DB9"/>
    <w:rsid w:val="0091357E"/>
    <w:rsid w:val="009144B0"/>
    <w:rsid w:val="00922CCA"/>
    <w:rsid w:val="00923505"/>
    <w:rsid w:val="0092363B"/>
    <w:rsid w:val="009244D4"/>
    <w:rsid w:val="0093190B"/>
    <w:rsid w:val="00933C7E"/>
    <w:rsid w:val="009347D8"/>
    <w:rsid w:val="009366D5"/>
    <w:rsid w:val="00941119"/>
    <w:rsid w:val="00941C18"/>
    <w:rsid w:val="009452D5"/>
    <w:rsid w:val="00954BE3"/>
    <w:rsid w:val="00963114"/>
    <w:rsid w:val="0096400D"/>
    <w:rsid w:val="00965083"/>
    <w:rsid w:val="00965187"/>
    <w:rsid w:val="00965B99"/>
    <w:rsid w:val="00966636"/>
    <w:rsid w:val="0096748F"/>
    <w:rsid w:val="00967867"/>
    <w:rsid w:val="009707AE"/>
    <w:rsid w:val="009708A8"/>
    <w:rsid w:val="00971E6E"/>
    <w:rsid w:val="0097220A"/>
    <w:rsid w:val="0097335F"/>
    <w:rsid w:val="00975278"/>
    <w:rsid w:val="009761BC"/>
    <w:rsid w:val="00976624"/>
    <w:rsid w:val="0098006A"/>
    <w:rsid w:val="0098295E"/>
    <w:rsid w:val="00983BC5"/>
    <w:rsid w:val="00985C2E"/>
    <w:rsid w:val="00985D46"/>
    <w:rsid w:val="0098608D"/>
    <w:rsid w:val="00986F5B"/>
    <w:rsid w:val="00987E64"/>
    <w:rsid w:val="00995043"/>
    <w:rsid w:val="009977B4"/>
    <w:rsid w:val="009A4BAB"/>
    <w:rsid w:val="009A4C0E"/>
    <w:rsid w:val="009B023A"/>
    <w:rsid w:val="009B2943"/>
    <w:rsid w:val="009B48EE"/>
    <w:rsid w:val="009B4FC0"/>
    <w:rsid w:val="009B6920"/>
    <w:rsid w:val="009B6EC7"/>
    <w:rsid w:val="009C1648"/>
    <w:rsid w:val="009C4955"/>
    <w:rsid w:val="009C4CAE"/>
    <w:rsid w:val="009C5BD1"/>
    <w:rsid w:val="009C675D"/>
    <w:rsid w:val="009C7E58"/>
    <w:rsid w:val="009D2E52"/>
    <w:rsid w:val="009D35A6"/>
    <w:rsid w:val="009D40FD"/>
    <w:rsid w:val="009D555D"/>
    <w:rsid w:val="009D710D"/>
    <w:rsid w:val="009E1A81"/>
    <w:rsid w:val="009E3DCE"/>
    <w:rsid w:val="009E4C33"/>
    <w:rsid w:val="009E7819"/>
    <w:rsid w:val="009F131C"/>
    <w:rsid w:val="009F2452"/>
    <w:rsid w:val="009F44ED"/>
    <w:rsid w:val="009F7A31"/>
    <w:rsid w:val="00A002D3"/>
    <w:rsid w:val="00A04A26"/>
    <w:rsid w:val="00A04C1E"/>
    <w:rsid w:val="00A0643F"/>
    <w:rsid w:val="00A13383"/>
    <w:rsid w:val="00A15724"/>
    <w:rsid w:val="00A159B5"/>
    <w:rsid w:val="00A222BA"/>
    <w:rsid w:val="00A23E05"/>
    <w:rsid w:val="00A240D6"/>
    <w:rsid w:val="00A2646E"/>
    <w:rsid w:val="00A26D2B"/>
    <w:rsid w:val="00A272EA"/>
    <w:rsid w:val="00A31C24"/>
    <w:rsid w:val="00A35CFB"/>
    <w:rsid w:val="00A370AC"/>
    <w:rsid w:val="00A45904"/>
    <w:rsid w:val="00A46E86"/>
    <w:rsid w:val="00A47C33"/>
    <w:rsid w:val="00A5546A"/>
    <w:rsid w:val="00A56360"/>
    <w:rsid w:val="00A6054B"/>
    <w:rsid w:val="00A64208"/>
    <w:rsid w:val="00A65BE9"/>
    <w:rsid w:val="00A71A59"/>
    <w:rsid w:val="00A764DE"/>
    <w:rsid w:val="00A76EC4"/>
    <w:rsid w:val="00A801BF"/>
    <w:rsid w:val="00A81B45"/>
    <w:rsid w:val="00A855F5"/>
    <w:rsid w:val="00A859AB"/>
    <w:rsid w:val="00A8766E"/>
    <w:rsid w:val="00A9018D"/>
    <w:rsid w:val="00A91C16"/>
    <w:rsid w:val="00A92B43"/>
    <w:rsid w:val="00A93C50"/>
    <w:rsid w:val="00A9496F"/>
    <w:rsid w:val="00A9614E"/>
    <w:rsid w:val="00A96FF1"/>
    <w:rsid w:val="00AA1465"/>
    <w:rsid w:val="00AA5438"/>
    <w:rsid w:val="00AB03D3"/>
    <w:rsid w:val="00AB074F"/>
    <w:rsid w:val="00AB59D9"/>
    <w:rsid w:val="00AB5EEE"/>
    <w:rsid w:val="00AB65A2"/>
    <w:rsid w:val="00AB782D"/>
    <w:rsid w:val="00AC0C81"/>
    <w:rsid w:val="00AC3D2E"/>
    <w:rsid w:val="00AC4E1C"/>
    <w:rsid w:val="00AC5470"/>
    <w:rsid w:val="00AC59DC"/>
    <w:rsid w:val="00AC6EE3"/>
    <w:rsid w:val="00AC70EB"/>
    <w:rsid w:val="00AD2509"/>
    <w:rsid w:val="00AD34F6"/>
    <w:rsid w:val="00AF1D01"/>
    <w:rsid w:val="00AF5D14"/>
    <w:rsid w:val="00AF69FC"/>
    <w:rsid w:val="00B00B1C"/>
    <w:rsid w:val="00B042D0"/>
    <w:rsid w:val="00B052D5"/>
    <w:rsid w:val="00B13CB9"/>
    <w:rsid w:val="00B14A12"/>
    <w:rsid w:val="00B17570"/>
    <w:rsid w:val="00B20C83"/>
    <w:rsid w:val="00B2143E"/>
    <w:rsid w:val="00B21463"/>
    <w:rsid w:val="00B22B1C"/>
    <w:rsid w:val="00B22C52"/>
    <w:rsid w:val="00B254D5"/>
    <w:rsid w:val="00B25570"/>
    <w:rsid w:val="00B30202"/>
    <w:rsid w:val="00B31B2C"/>
    <w:rsid w:val="00B32898"/>
    <w:rsid w:val="00B3461B"/>
    <w:rsid w:val="00B361D4"/>
    <w:rsid w:val="00B40106"/>
    <w:rsid w:val="00B41878"/>
    <w:rsid w:val="00B42382"/>
    <w:rsid w:val="00B424ED"/>
    <w:rsid w:val="00B45BB2"/>
    <w:rsid w:val="00B46756"/>
    <w:rsid w:val="00B47717"/>
    <w:rsid w:val="00B50000"/>
    <w:rsid w:val="00B5051F"/>
    <w:rsid w:val="00B51409"/>
    <w:rsid w:val="00B53020"/>
    <w:rsid w:val="00B539E6"/>
    <w:rsid w:val="00B56020"/>
    <w:rsid w:val="00B5726F"/>
    <w:rsid w:val="00B66788"/>
    <w:rsid w:val="00B66D05"/>
    <w:rsid w:val="00B67897"/>
    <w:rsid w:val="00B70771"/>
    <w:rsid w:val="00B746D5"/>
    <w:rsid w:val="00B75271"/>
    <w:rsid w:val="00B75835"/>
    <w:rsid w:val="00B81CF2"/>
    <w:rsid w:val="00B8225A"/>
    <w:rsid w:val="00B82DDB"/>
    <w:rsid w:val="00B840D9"/>
    <w:rsid w:val="00B845BD"/>
    <w:rsid w:val="00B868A0"/>
    <w:rsid w:val="00B86DBA"/>
    <w:rsid w:val="00B87F6B"/>
    <w:rsid w:val="00B909E9"/>
    <w:rsid w:val="00B91413"/>
    <w:rsid w:val="00B92E77"/>
    <w:rsid w:val="00B939AA"/>
    <w:rsid w:val="00B96B4A"/>
    <w:rsid w:val="00B977A7"/>
    <w:rsid w:val="00BA058A"/>
    <w:rsid w:val="00BA6831"/>
    <w:rsid w:val="00BA70E0"/>
    <w:rsid w:val="00BB667E"/>
    <w:rsid w:val="00BB7E58"/>
    <w:rsid w:val="00BC0BAE"/>
    <w:rsid w:val="00BC14A2"/>
    <w:rsid w:val="00BC2155"/>
    <w:rsid w:val="00BC2EE4"/>
    <w:rsid w:val="00BC33E5"/>
    <w:rsid w:val="00BC3473"/>
    <w:rsid w:val="00BC73A4"/>
    <w:rsid w:val="00BC73F0"/>
    <w:rsid w:val="00BD1C54"/>
    <w:rsid w:val="00BD2A90"/>
    <w:rsid w:val="00BD312C"/>
    <w:rsid w:val="00BD68E2"/>
    <w:rsid w:val="00BE0265"/>
    <w:rsid w:val="00BE19F2"/>
    <w:rsid w:val="00BE29DC"/>
    <w:rsid w:val="00BE2DD0"/>
    <w:rsid w:val="00BE3842"/>
    <w:rsid w:val="00BE3F90"/>
    <w:rsid w:val="00BE51EA"/>
    <w:rsid w:val="00BE6860"/>
    <w:rsid w:val="00BE79E8"/>
    <w:rsid w:val="00BF0518"/>
    <w:rsid w:val="00BF280E"/>
    <w:rsid w:val="00BF4078"/>
    <w:rsid w:val="00BF666E"/>
    <w:rsid w:val="00BF7C16"/>
    <w:rsid w:val="00C04440"/>
    <w:rsid w:val="00C04EA7"/>
    <w:rsid w:val="00C0553C"/>
    <w:rsid w:val="00C05CB7"/>
    <w:rsid w:val="00C05FF1"/>
    <w:rsid w:val="00C06CB3"/>
    <w:rsid w:val="00C10B0F"/>
    <w:rsid w:val="00C15243"/>
    <w:rsid w:val="00C1722F"/>
    <w:rsid w:val="00C21BD2"/>
    <w:rsid w:val="00C21D00"/>
    <w:rsid w:val="00C262DD"/>
    <w:rsid w:val="00C27558"/>
    <w:rsid w:val="00C32DBF"/>
    <w:rsid w:val="00C3309E"/>
    <w:rsid w:val="00C3563B"/>
    <w:rsid w:val="00C361FA"/>
    <w:rsid w:val="00C408AB"/>
    <w:rsid w:val="00C44231"/>
    <w:rsid w:val="00C46C8B"/>
    <w:rsid w:val="00C47DBE"/>
    <w:rsid w:val="00C50D58"/>
    <w:rsid w:val="00C517CB"/>
    <w:rsid w:val="00C53C3A"/>
    <w:rsid w:val="00C65061"/>
    <w:rsid w:val="00C656A0"/>
    <w:rsid w:val="00C711A2"/>
    <w:rsid w:val="00C7290E"/>
    <w:rsid w:val="00C734FD"/>
    <w:rsid w:val="00C740A0"/>
    <w:rsid w:val="00C810CF"/>
    <w:rsid w:val="00C818DE"/>
    <w:rsid w:val="00C81A11"/>
    <w:rsid w:val="00C853CA"/>
    <w:rsid w:val="00C85E63"/>
    <w:rsid w:val="00C8603C"/>
    <w:rsid w:val="00C91FC7"/>
    <w:rsid w:val="00C92A0B"/>
    <w:rsid w:val="00C9492A"/>
    <w:rsid w:val="00C95106"/>
    <w:rsid w:val="00CA241D"/>
    <w:rsid w:val="00CA2882"/>
    <w:rsid w:val="00CA3359"/>
    <w:rsid w:val="00CA3C7D"/>
    <w:rsid w:val="00CA6A3C"/>
    <w:rsid w:val="00CA6E59"/>
    <w:rsid w:val="00CA7BDA"/>
    <w:rsid w:val="00CB128E"/>
    <w:rsid w:val="00CB1C5F"/>
    <w:rsid w:val="00CB313A"/>
    <w:rsid w:val="00CB55EB"/>
    <w:rsid w:val="00CB67D8"/>
    <w:rsid w:val="00CB78F2"/>
    <w:rsid w:val="00CC2F30"/>
    <w:rsid w:val="00CC3006"/>
    <w:rsid w:val="00CD02D8"/>
    <w:rsid w:val="00CD2B40"/>
    <w:rsid w:val="00CD7D33"/>
    <w:rsid w:val="00CE2BDB"/>
    <w:rsid w:val="00CE3F71"/>
    <w:rsid w:val="00CE5700"/>
    <w:rsid w:val="00CE6A1E"/>
    <w:rsid w:val="00CE7837"/>
    <w:rsid w:val="00CE7886"/>
    <w:rsid w:val="00CE7949"/>
    <w:rsid w:val="00CF051F"/>
    <w:rsid w:val="00CF1354"/>
    <w:rsid w:val="00CF1B98"/>
    <w:rsid w:val="00CF4DA9"/>
    <w:rsid w:val="00CF6779"/>
    <w:rsid w:val="00CF6940"/>
    <w:rsid w:val="00CF6CA2"/>
    <w:rsid w:val="00CF7439"/>
    <w:rsid w:val="00CF7CB2"/>
    <w:rsid w:val="00D03148"/>
    <w:rsid w:val="00D07D29"/>
    <w:rsid w:val="00D12DAA"/>
    <w:rsid w:val="00D16570"/>
    <w:rsid w:val="00D22594"/>
    <w:rsid w:val="00D25ABA"/>
    <w:rsid w:val="00D26E17"/>
    <w:rsid w:val="00D311AB"/>
    <w:rsid w:val="00D33D79"/>
    <w:rsid w:val="00D37542"/>
    <w:rsid w:val="00D40102"/>
    <w:rsid w:val="00D4116C"/>
    <w:rsid w:val="00D417B3"/>
    <w:rsid w:val="00D553EA"/>
    <w:rsid w:val="00D7177A"/>
    <w:rsid w:val="00D73835"/>
    <w:rsid w:val="00D74E89"/>
    <w:rsid w:val="00D76515"/>
    <w:rsid w:val="00D80AE2"/>
    <w:rsid w:val="00D80E61"/>
    <w:rsid w:val="00D843A0"/>
    <w:rsid w:val="00D85745"/>
    <w:rsid w:val="00D86870"/>
    <w:rsid w:val="00D9398B"/>
    <w:rsid w:val="00D93ECF"/>
    <w:rsid w:val="00D95AA9"/>
    <w:rsid w:val="00DA2C3E"/>
    <w:rsid w:val="00DA5908"/>
    <w:rsid w:val="00DB5DB8"/>
    <w:rsid w:val="00DC364C"/>
    <w:rsid w:val="00DC4471"/>
    <w:rsid w:val="00DC45F2"/>
    <w:rsid w:val="00DC4CB6"/>
    <w:rsid w:val="00DD2ADC"/>
    <w:rsid w:val="00DD4CAF"/>
    <w:rsid w:val="00DE0F0C"/>
    <w:rsid w:val="00DE1ACC"/>
    <w:rsid w:val="00DE1AEF"/>
    <w:rsid w:val="00DE4B15"/>
    <w:rsid w:val="00DF189B"/>
    <w:rsid w:val="00DF53AD"/>
    <w:rsid w:val="00DF53B9"/>
    <w:rsid w:val="00DF5C55"/>
    <w:rsid w:val="00DF7A47"/>
    <w:rsid w:val="00E01025"/>
    <w:rsid w:val="00E10B0C"/>
    <w:rsid w:val="00E130D7"/>
    <w:rsid w:val="00E145FB"/>
    <w:rsid w:val="00E1510C"/>
    <w:rsid w:val="00E163F2"/>
    <w:rsid w:val="00E170FC"/>
    <w:rsid w:val="00E172B5"/>
    <w:rsid w:val="00E2262E"/>
    <w:rsid w:val="00E46FB5"/>
    <w:rsid w:val="00E50895"/>
    <w:rsid w:val="00E50DCF"/>
    <w:rsid w:val="00E52C04"/>
    <w:rsid w:val="00E53AC5"/>
    <w:rsid w:val="00E54D7D"/>
    <w:rsid w:val="00E57033"/>
    <w:rsid w:val="00E6012D"/>
    <w:rsid w:val="00E64E53"/>
    <w:rsid w:val="00E66BFB"/>
    <w:rsid w:val="00E673BB"/>
    <w:rsid w:val="00E7183A"/>
    <w:rsid w:val="00E71B4C"/>
    <w:rsid w:val="00E72B16"/>
    <w:rsid w:val="00E75576"/>
    <w:rsid w:val="00E80E83"/>
    <w:rsid w:val="00E83DB6"/>
    <w:rsid w:val="00E9429B"/>
    <w:rsid w:val="00E95C2E"/>
    <w:rsid w:val="00EA009D"/>
    <w:rsid w:val="00EA08B9"/>
    <w:rsid w:val="00EA094A"/>
    <w:rsid w:val="00EA1262"/>
    <w:rsid w:val="00EA2023"/>
    <w:rsid w:val="00EA3249"/>
    <w:rsid w:val="00EA52EB"/>
    <w:rsid w:val="00EA56A5"/>
    <w:rsid w:val="00EA56D2"/>
    <w:rsid w:val="00EA5ADE"/>
    <w:rsid w:val="00EA73B0"/>
    <w:rsid w:val="00EA74E7"/>
    <w:rsid w:val="00EA7678"/>
    <w:rsid w:val="00EB1FAE"/>
    <w:rsid w:val="00EB4393"/>
    <w:rsid w:val="00EB5B61"/>
    <w:rsid w:val="00EB6788"/>
    <w:rsid w:val="00EC112C"/>
    <w:rsid w:val="00EC242C"/>
    <w:rsid w:val="00EC4169"/>
    <w:rsid w:val="00EC43D8"/>
    <w:rsid w:val="00EC5D2D"/>
    <w:rsid w:val="00EC6405"/>
    <w:rsid w:val="00ED1745"/>
    <w:rsid w:val="00ED3172"/>
    <w:rsid w:val="00ED527F"/>
    <w:rsid w:val="00ED559C"/>
    <w:rsid w:val="00ED766B"/>
    <w:rsid w:val="00EE0C42"/>
    <w:rsid w:val="00EE2EF3"/>
    <w:rsid w:val="00EE618E"/>
    <w:rsid w:val="00EE78BC"/>
    <w:rsid w:val="00EF2415"/>
    <w:rsid w:val="00EF49B2"/>
    <w:rsid w:val="00EF5F30"/>
    <w:rsid w:val="00EF75B8"/>
    <w:rsid w:val="00F07830"/>
    <w:rsid w:val="00F15231"/>
    <w:rsid w:val="00F17459"/>
    <w:rsid w:val="00F20479"/>
    <w:rsid w:val="00F2189D"/>
    <w:rsid w:val="00F21B93"/>
    <w:rsid w:val="00F31856"/>
    <w:rsid w:val="00F3405A"/>
    <w:rsid w:val="00F4083B"/>
    <w:rsid w:val="00F41BEC"/>
    <w:rsid w:val="00F42D7F"/>
    <w:rsid w:val="00F6081A"/>
    <w:rsid w:val="00F60CC2"/>
    <w:rsid w:val="00F615BF"/>
    <w:rsid w:val="00F62A91"/>
    <w:rsid w:val="00F62F59"/>
    <w:rsid w:val="00F63262"/>
    <w:rsid w:val="00F63918"/>
    <w:rsid w:val="00F66247"/>
    <w:rsid w:val="00F678FC"/>
    <w:rsid w:val="00F704CD"/>
    <w:rsid w:val="00F70AD8"/>
    <w:rsid w:val="00F71435"/>
    <w:rsid w:val="00F72A9C"/>
    <w:rsid w:val="00F72F05"/>
    <w:rsid w:val="00F75A99"/>
    <w:rsid w:val="00F80C8E"/>
    <w:rsid w:val="00F80F7D"/>
    <w:rsid w:val="00F874F6"/>
    <w:rsid w:val="00F923F7"/>
    <w:rsid w:val="00F93D4C"/>
    <w:rsid w:val="00F9435B"/>
    <w:rsid w:val="00F94A32"/>
    <w:rsid w:val="00F94F15"/>
    <w:rsid w:val="00F958E1"/>
    <w:rsid w:val="00F96C97"/>
    <w:rsid w:val="00FA1F5B"/>
    <w:rsid w:val="00FA3A42"/>
    <w:rsid w:val="00FA4734"/>
    <w:rsid w:val="00FA7DC9"/>
    <w:rsid w:val="00FB23B8"/>
    <w:rsid w:val="00FB3304"/>
    <w:rsid w:val="00FB353D"/>
    <w:rsid w:val="00FB51DE"/>
    <w:rsid w:val="00FB7C21"/>
    <w:rsid w:val="00FC0E64"/>
    <w:rsid w:val="00FC1442"/>
    <w:rsid w:val="00FD02BA"/>
    <w:rsid w:val="00FD15B2"/>
    <w:rsid w:val="00FD4748"/>
    <w:rsid w:val="00FD4C39"/>
    <w:rsid w:val="00FD781C"/>
    <w:rsid w:val="00FE313A"/>
    <w:rsid w:val="00FF0F48"/>
    <w:rsid w:val="00FF1082"/>
    <w:rsid w:val="00FF27AB"/>
    <w:rsid w:val="00FF5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54B9F6C"/>
  <w15:docId w15:val="{AAD4388C-D459-4F2E-B43C-AF909460D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29DF"/>
    <w:pPr>
      <w:spacing w:after="200" w:line="276" w:lineRule="auto"/>
    </w:pPr>
    <w:rPr>
      <w:rFonts w:ascii="Calibri" w:eastAsia="Calibri" w:hAnsi="Calibri"/>
      <w:sz w:val="22"/>
      <w:szCs w:val="22"/>
      <w:lang w:val="uk-UA" w:eastAsia="en-US"/>
    </w:rPr>
  </w:style>
  <w:style w:type="paragraph" w:styleId="1">
    <w:name w:val="heading 1"/>
    <w:basedOn w:val="a"/>
    <w:next w:val="a"/>
    <w:link w:val="10"/>
    <w:qFormat/>
    <w:rsid w:val="008109C2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3">
    <w:name w:val="heading 3"/>
    <w:basedOn w:val="a"/>
    <w:next w:val="a"/>
    <w:link w:val="30"/>
    <w:qFormat/>
    <w:rsid w:val="009D710D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677"/>
        <w:tab w:val="right" w:pos="9355"/>
      </w:tabs>
    </w:pPr>
  </w:style>
  <w:style w:type="paragraph" w:styleId="a4">
    <w:name w:val="footer"/>
    <w:basedOn w:val="a"/>
    <w:semiHidden/>
    <w:pPr>
      <w:tabs>
        <w:tab w:val="center" w:pos="4677"/>
        <w:tab w:val="right" w:pos="9355"/>
      </w:tabs>
    </w:pPr>
  </w:style>
  <w:style w:type="paragraph" w:customStyle="1" w:styleId="a5">
    <w:name w:val="Чертежный"/>
    <w:pPr>
      <w:jc w:val="both"/>
    </w:pPr>
    <w:rPr>
      <w:rFonts w:ascii="ISOCPEUR" w:hAnsi="ISOCPEUR"/>
      <w:i/>
      <w:sz w:val="28"/>
      <w:lang w:val="uk-UA"/>
    </w:rPr>
  </w:style>
  <w:style w:type="character" w:styleId="a6">
    <w:name w:val="page number"/>
    <w:basedOn w:val="a0"/>
    <w:semiHidden/>
  </w:style>
  <w:style w:type="table" w:styleId="a7">
    <w:name w:val="Table Grid"/>
    <w:basedOn w:val="a1"/>
    <w:uiPriority w:val="59"/>
    <w:rsid w:val="00B66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rsid w:val="00AA1465"/>
  </w:style>
  <w:style w:type="character" w:styleId="a8">
    <w:name w:val="Hyperlink"/>
    <w:uiPriority w:val="99"/>
    <w:unhideWhenUsed/>
    <w:rsid w:val="00AA1465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AA14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AA1465"/>
    <w:rPr>
      <w:rFonts w:ascii="Courier New" w:hAnsi="Courier New" w:cs="Courier New"/>
    </w:rPr>
  </w:style>
  <w:style w:type="character" w:customStyle="1" w:styleId="kw2">
    <w:name w:val="kw2"/>
    <w:rsid w:val="00AA1465"/>
  </w:style>
  <w:style w:type="character" w:customStyle="1" w:styleId="br0">
    <w:name w:val="br0"/>
    <w:rsid w:val="00AA1465"/>
  </w:style>
  <w:style w:type="character" w:customStyle="1" w:styleId="sy4">
    <w:name w:val="sy4"/>
    <w:rsid w:val="00AA1465"/>
  </w:style>
  <w:style w:type="character" w:customStyle="1" w:styleId="comulti">
    <w:name w:val="comulti"/>
    <w:rsid w:val="00AA1465"/>
  </w:style>
  <w:style w:type="character" w:customStyle="1" w:styleId="kw4">
    <w:name w:val="kw4"/>
    <w:rsid w:val="00AA1465"/>
  </w:style>
  <w:style w:type="character" w:customStyle="1" w:styleId="co1">
    <w:name w:val="co1"/>
    <w:rsid w:val="008D133E"/>
  </w:style>
  <w:style w:type="character" w:customStyle="1" w:styleId="sy2">
    <w:name w:val="sy2"/>
    <w:rsid w:val="008D133E"/>
  </w:style>
  <w:style w:type="character" w:customStyle="1" w:styleId="sy1">
    <w:name w:val="sy1"/>
    <w:rsid w:val="008D133E"/>
  </w:style>
  <w:style w:type="character" w:customStyle="1" w:styleId="kw3">
    <w:name w:val="kw3"/>
    <w:rsid w:val="008D133E"/>
  </w:style>
  <w:style w:type="character" w:customStyle="1" w:styleId="nu0">
    <w:name w:val="nu0"/>
    <w:rsid w:val="008D133E"/>
  </w:style>
  <w:style w:type="character" w:customStyle="1" w:styleId="st0">
    <w:name w:val="st0"/>
    <w:rsid w:val="008D133E"/>
  </w:style>
  <w:style w:type="character" w:customStyle="1" w:styleId="es5">
    <w:name w:val="es5"/>
    <w:rsid w:val="008D133E"/>
  </w:style>
  <w:style w:type="paragraph" w:styleId="a9">
    <w:name w:val="List Paragraph"/>
    <w:basedOn w:val="a"/>
    <w:uiPriority w:val="34"/>
    <w:qFormat/>
    <w:rsid w:val="004E4084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7729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7729DF"/>
    <w:rPr>
      <w:rFonts w:ascii="Tahoma" w:eastAsia="Calibri" w:hAnsi="Tahoma" w:cs="Tahoma"/>
      <w:sz w:val="16"/>
      <w:szCs w:val="16"/>
      <w:lang w:val="uk-UA" w:eastAsia="en-US"/>
    </w:rPr>
  </w:style>
  <w:style w:type="character" w:customStyle="1" w:styleId="scode">
    <w:name w:val="s_code"/>
    <w:basedOn w:val="a0"/>
    <w:rsid w:val="007F7069"/>
  </w:style>
  <w:style w:type="character" w:customStyle="1" w:styleId="spelle">
    <w:name w:val="spelle"/>
    <w:basedOn w:val="a0"/>
    <w:rsid w:val="007F7069"/>
  </w:style>
  <w:style w:type="character" w:customStyle="1" w:styleId="grame">
    <w:name w:val="grame"/>
    <w:basedOn w:val="a0"/>
    <w:rsid w:val="007F7069"/>
  </w:style>
  <w:style w:type="character" w:styleId="ac">
    <w:name w:val="Emphasis"/>
    <w:qFormat/>
    <w:rsid w:val="005E3725"/>
    <w:rPr>
      <w:i/>
      <w:iCs/>
    </w:rPr>
  </w:style>
  <w:style w:type="paragraph" w:styleId="ad">
    <w:name w:val="Normal (Web)"/>
    <w:basedOn w:val="a"/>
    <w:uiPriority w:val="99"/>
    <w:unhideWhenUsed/>
    <w:rsid w:val="00D4010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RU" w:eastAsia="ru-RU"/>
    </w:rPr>
  </w:style>
  <w:style w:type="character" w:customStyle="1" w:styleId="10">
    <w:name w:val="Заголовок 1 Знак"/>
    <w:basedOn w:val="a0"/>
    <w:link w:val="1"/>
    <w:rsid w:val="008109C2"/>
    <w:rPr>
      <w:rFonts w:ascii="Arial" w:hAnsi="Arial" w:cs="Arial"/>
      <w:b/>
      <w:bCs/>
      <w:kern w:val="32"/>
      <w:sz w:val="32"/>
      <w:szCs w:val="32"/>
      <w:lang w:val="uk-UA"/>
    </w:rPr>
  </w:style>
  <w:style w:type="paragraph" w:styleId="ae">
    <w:name w:val="Body Text Indent"/>
    <w:basedOn w:val="a"/>
    <w:link w:val="af"/>
    <w:rsid w:val="008109C2"/>
    <w:pPr>
      <w:spacing w:after="0" w:line="240" w:lineRule="auto"/>
      <w:ind w:firstLine="851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">
    <w:name w:val="Основной текст с отступом Знак"/>
    <w:basedOn w:val="a0"/>
    <w:link w:val="ae"/>
    <w:rsid w:val="008109C2"/>
    <w:rPr>
      <w:sz w:val="24"/>
      <w:szCs w:val="24"/>
      <w:lang w:val="uk-UA"/>
    </w:rPr>
  </w:style>
  <w:style w:type="paragraph" w:styleId="af0">
    <w:name w:val="No Spacing"/>
    <w:uiPriority w:val="1"/>
    <w:qFormat/>
    <w:rsid w:val="005E6DEE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30">
    <w:name w:val="Заголовок 3 Знак"/>
    <w:basedOn w:val="a0"/>
    <w:link w:val="3"/>
    <w:rsid w:val="009D710D"/>
    <w:rPr>
      <w:rFonts w:ascii="Arial" w:hAnsi="Arial" w:cs="Arial"/>
      <w:b/>
      <w:bCs/>
      <w:sz w:val="26"/>
      <w:szCs w:val="26"/>
      <w:lang w:val="uk-UA"/>
    </w:rPr>
  </w:style>
  <w:style w:type="paragraph" w:customStyle="1" w:styleId="af1">
    <w:name w:val="Рисунки"/>
    <w:basedOn w:val="a"/>
    <w:rsid w:val="009D710D"/>
    <w:pPr>
      <w:spacing w:after="0" w:line="240" w:lineRule="auto"/>
      <w:jc w:val="center"/>
    </w:pPr>
    <w:rPr>
      <w:rFonts w:ascii="Arial" w:eastAsia="Times New Roman" w:hAnsi="Arial"/>
      <w:b/>
      <w:kern w:val="28"/>
      <w:sz w:val="16"/>
      <w:szCs w:val="24"/>
      <w:lang w:eastAsia="ru-RU"/>
    </w:rPr>
  </w:style>
  <w:style w:type="character" w:styleId="af2">
    <w:name w:val="FollowedHyperlink"/>
    <w:rsid w:val="001B3F8C"/>
    <w:rPr>
      <w:dstrike w:val="0"/>
      <w:color w:val="auto"/>
      <w:u w:val="none"/>
      <w:vertAlign w:val="baseline"/>
    </w:rPr>
  </w:style>
  <w:style w:type="paragraph" w:customStyle="1" w:styleId="af3">
    <w:name w:val="Таблицы"/>
    <w:basedOn w:val="a"/>
    <w:rsid w:val="009D40FD"/>
    <w:pPr>
      <w:spacing w:after="0" w:line="240" w:lineRule="auto"/>
      <w:jc w:val="center"/>
    </w:pPr>
    <w:rPr>
      <w:rFonts w:ascii="Arial" w:eastAsia="Times New Roman" w:hAnsi="Arial"/>
      <w:sz w:val="18"/>
      <w:szCs w:val="24"/>
      <w:lang w:val="ru-RU" w:eastAsia="ru-RU"/>
    </w:rPr>
  </w:style>
  <w:style w:type="paragraph" w:customStyle="1" w:styleId="af4">
    <w:name w:val="Надписи в рисунках"/>
    <w:basedOn w:val="a"/>
    <w:rsid w:val="00096498"/>
    <w:pPr>
      <w:spacing w:after="0" w:line="240" w:lineRule="auto"/>
      <w:jc w:val="center"/>
    </w:pPr>
    <w:rPr>
      <w:rFonts w:ascii="Arial" w:eastAsia="Times New Roman" w:hAnsi="Arial"/>
      <w:sz w:val="16"/>
      <w:szCs w:val="24"/>
      <w:lang w:val="ru-RU" w:eastAsia="ru-RU"/>
    </w:rPr>
  </w:style>
  <w:style w:type="paragraph" w:customStyle="1" w:styleId="af5">
    <w:name w:val="Подпись к рисунку"/>
    <w:basedOn w:val="af6"/>
    <w:next w:val="a"/>
    <w:rsid w:val="0060519B"/>
    <w:pPr>
      <w:keepNext w:val="0"/>
      <w:widowControl w:val="0"/>
      <w:spacing w:before="100" w:after="100"/>
    </w:pPr>
  </w:style>
  <w:style w:type="paragraph" w:customStyle="1" w:styleId="af6">
    <w:name w:val="Рисунок"/>
    <w:basedOn w:val="a"/>
    <w:next w:val="af5"/>
    <w:rsid w:val="0060519B"/>
    <w:pPr>
      <w:keepNext/>
      <w:spacing w:after="0" w:line="240" w:lineRule="auto"/>
      <w:ind w:firstLine="340"/>
      <w:jc w:val="center"/>
    </w:pPr>
    <w:rPr>
      <w:rFonts w:ascii="Peterburg" w:eastAsia="Times New Roman" w:hAnsi="Peterburg"/>
      <w:sz w:val="20"/>
      <w:szCs w:val="20"/>
      <w:lang w:eastAsia="ru-RU"/>
    </w:rPr>
  </w:style>
  <w:style w:type="character" w:styleId="af7">
    <w:name w:val="Placeholder Text"/>
    <w:basedOn w:val="a0"/>
    <w:uiPriority w:val="99"/>
    <w:semiHidden/>
    <w:rsid w:val="00245CE6"/>
    <w:rPr>
      <w:color w:val="808080"/>
    </w:rPr>
  </w:style>
  <w:style w:type="character" w:customStyle="1" w:styleId="math-inline">
    <w:name w:val="math-inline"/>
    <w:basedOn w:val="a0"/>
    <w:rsid w:val="00856CBA"/>
  </w:style>
  <w:style w:type="character" w:customStyle="1" w:styleId="citation-90">
    <w:name w:val="citation-90"/>
    <w:basedOn w:val="a0"/>
    <w:rsid w:val="00987E64"/>
  </w:style>
  <w:style w:type="character" w:styleId="af8">
    <w:name w:val="Unresolved Mention"/>
    <w:basedOn w:val="a0"/>
    <w:uiPriority w:val="99"/>
    <w:semiHidden/>
    <w:unhideWhenUsed/>
    <w:rsid w:val="006E6642"/>
    <w:rPr>
      <w:color w:val="605E5C"/>
      <w:shd w:val="clear" w:color="auto" w:fill="E1DFDD"/>
    </w:rPr>
  </w:style>
  <w:style w:type="character" w:customStyle="1" w:styleId="citation-203">
    <w:name w:val="citation-203"/>
    <w:basedOn w:val="a0"/>
    <w:rsid w:val="006025CE"/>
  </w:style>
  <w:style w:type="character" w:customStyle="1" w:styleId="citation-202">
    <w:name w:val="citation-202"/>
    <w:basedOn w:val="a0"/>
    <w:rsid w:val="006025CE"/>
  </w:style>
  <w:style w:type="character" w:styleId="HTML1">
    <w:name w:val="HTML Code"/>
    <w:basedOn w:val="a0"/>
    <w:uiPriority w:val="99"/>
    <w:semiHidden/>
    <w:unhideWhenUsed/>
    <w:rsid w:val="006025CE"/>
    <w:rPr>
      <w:rFonts w:ascii="Courier New" w:eastAsia="Times New Roman" w:hAnsi="Courier New" w:cs="Courier New"/>
      <w:sz w:val="20"/>
      <w:szCs w:val="20"/>
    </w:rPr>
  </w:style>
  <w:style w:type="character" w:customStyle="1" w:styleId="citation-201">
    <w:name w:val="citation-201"/>
    <w:basedOn w:val="a0"/>
    <w:rsid w:val="006025CE"/>
  </w:style>
  <w:style w:type="character" w:customStyle="1" w:styleId="citation-200">
    <w:name w:val="citation-200"/>
    <w:basedOn w:val="a0"/>
    <w:rsid w:val="006025CE"/>
  </w:style>
  <w:style w:type="character" w:customStyle="1" w:styleId="citation-199">
    <w:name w:val="citation-199"/>
    <w:basedOn w:val="a0"/>
    <w:rsid w:val="006025CE"/>
  </w:style>
  <w:style w:type="character" w:customStyle="1" w:styleId="citation-198">
    <w:name w:val="citation-198"/>
    <w:basedOn w:val="a0"/>
    <w:rsid w:val="006025CE"/>
  </w:style>
  <w:style w:type="character" w:customStyle="1" w:styleId="citation-197">
    <w:name w:val="citation-197"/>
    <w:basedOn w:val="a0"/>
    <w:rsid w:val="006025CE"/>
  </w:style>
  <w:style w:type="character" w:customStyle="1" w:styleId="citation-196">
    <w:name w:val="citation-196"/>
    <w:basedOn w:val="a0"/>
    <w:rsid w:val="006025CE"/>
  </w:style>
  <w:style w:type="character" w:customStyle="1" w:styleId="citation-307">
    <w:name w:val="citation-307"/>
    <w:basedOn w:val="a0"/>
    <w:rsid w:val="00AC4E1C"/>
  </w:style>
  <w:style w:type="character" w:customStyle="1" w:styleId="citation-306">
    <w:name w:val="citation-306"/>
    <w:basedOn w:val="a0"/>
    <w:rsid w:val="00AC4E1C"/>
  </w:style>
  <w:style w:type="character" w:customStyle="1" w:styleId="citation-305">
    <w:name w:val="citation-305"/>
    <w:basedOn w:val="a0"/>
    <w:rsid w:val="00AC4E1C"/>
  </w:style>
  <w:style w:type="character" w:customStyle="1" w:styleId="citation-304">
    <w:name w:val="citation-304"/>
    <w:basedOn w:val="a0"/>
    <w:rsid w:val="00AC4E1C"/>
  </w:style>
  <w:style w:type="character" w:customStyle="1" w:styleId="citation-303">
    <w:name w:val="citation-303"/>
    <w:basedOn w:val="a0"/>
    <w:rsid w:val="00AC4E1C"/>
  </w:style>
  <w:style w:type="character" w:customStyle="1" w:styleId="citation-302">
    <w:name w:val="citation-302"/>
    <w:basedOn w:val="a0"/>
    <w:rsid w:val="00AC4E1C"/>
  </w:style>
  <w:style w:type="character" w:customStyle="1" w:styleId="citation-301">
    <w:name w:val="citation-301"/>
    <w:basedOn w:val="a0"/>
    <w:rsid w:val="00AC4E1C"/>
  </w:style>
  <w:style w:type="character" w:customStyle="1" w:styleId="citation-300">
    <w:name w:val="citation-300"/>
    <w:basedOn w:val="a0"/>
    <w:rsid w:val="00AC4E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26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7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4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75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004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573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804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17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7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63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60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0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11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62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1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7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35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79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17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5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3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5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9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8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8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64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374203">
          <w:marLeft w:val="0"/>
          <w:marRight w:val="0"/>
          <w:marTop w:val="0"/>
          <w:marBottom w:val="0"/>
          <w:divBdr>
            <w:top w:val="single" w:sz="2" w:space="0" w:color="FF0000"/>
            <w:left w:val="single" w:sz="2" w:space="0" w:color="FF0000"/>
            <w:bottom w:val="single" w:sz="2" w:space="0" w:color="FF0000"/>
            <w:right w:val="single" w:sz="2" w:space="0" w:color="FF0000"/>
          </w:divBdr>
        </w:div>
        <w:div w:id="1831289001">
          <w:marLeft w:val="210"/>
          <w:marRight w:val="330"/>
          <w:marTop w:val="0"/>
          <w:marBottom w:val="0"/>
          <w:divBdr>
            <w:top w:val="single" w:sz="2" w:space="0" w:color="008000"/>
            <w:left w:val="single" w:sz="2" w:space="0" w:color="008000"/>
            <w:bottom w:val="single" w:sz="2" w:space="0" w:color="008000"/>
            <w:right w:val="single" w:sz="2" w:space="0" w:color="008000"/>
          </w:divBdr>
        </w:div>
      </w:divsChild>
    </w:div>
    <w:div w:id="104360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5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79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27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8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8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82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11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48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408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199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02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0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3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41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3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4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0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4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70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047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072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59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324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01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8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64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47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0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8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81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75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8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3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9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5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1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04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24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06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35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1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16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9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936">
          <w:marLeft w:val="0"/>
          <w:marRight w:val="0"/>
          <w:marTop w:val="0"/>
          <w:marBottom w:val="0"/>
          <w:divBdr>
            <w:top w:val="single" w:sz="2" w:space="0" w:color="FF0000"/>
            <w:left w:val="single" w:sz="2" w:space="0" w:color="FF0000"/>
            <w:bottom w:val="single" w:sz="2" w:space="0" w:color="FF0000"/>
            <w:right w:val="single" w:sz="2" w:space="0" w:color="FF0000"/>
          </w:divBdr>
        </w:div>
        <w:div w:id="1695613832">
          <w:marLeft w:val="210"/>
          <w:marRight w:val="330"/>
          <w:marTop w:val="0"/>
          <w:marBottom w:val="0"/>
          <w:divBdr>
            <w:top w:val="single" w:sz="2" w:space="0" w:color="008000"/>
            <w:left w:val="single" w:sz="2" w:space="0" w:color="008000"/>
            <w:bottom w:val="single" w:sz="2" w:space="0" w:color="008000"/>
            <w:right w:val="single" w:sz="2" w:space="0" w:color="008000"/>
          </w:divBdr>
        </w:div>
      </w:divsChild>
    </w:div>
    <w:div w:id="214415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.ztu.edu.ua/node-js/lab3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edya\Desktop\&#1061;&#1083;&#1072;&#1084;%203%20&#1082;&#1091;&#1088;&#1089;\small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F64D3B-DF14-409D-888D-59EF9A680D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small.dot</Template>
  <TotalTime>507</TotalTime>
  <Pages>10</Pages>
  <Words>2608</Words>
  <Characters>14866</Characters>
  <Application>Microsoft Office Word</Application>
  <DocSecurity>0</DocSecurity>
  <Lines>123</Lines>
  <Paragraphs>34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BPC</Company>
  <LinksUpToDate>false</LinksUpToDate>
  <CharactersWithSpaces>17440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Говорадло Дар`я Олегівна</dc:creator>
  <cp:lastModifiedBy>Ваня Рак</cp:lastModifiedBy>
  <cp:revision>453</cp:revision>
  <cp:lastPrinted>2026-02-14T07:50:00Z</cp:lastPrinted>
  <dcterms:created xsi:type="dcterms:W3CDTF">2026-02-02T07:14:00Z</dcterms:created>
  <dcterms:modified xsi:type="dcterms:W3CDTF">2026-04-10T15:59:00Z</dcterms:modified>
</cp:coreProperties>
</file>